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398F00" w14:textId="53AE1C39" w:rsidR="00953B28" w:rsidRPr="00B72B51" w:rsidRDefault="00B72B51" w:rsidP="00953B28">
      <w:pPr>
        <w:pStyle w:val="papertitle"/>
        <w:rPr>
          <w:rFonts w:eastAsia="맑은 고딕"/>
          <w:lang w:eastAsia="ko-KR"/>
        </w:rPr>
      </w:pPr>
      <w:r>
        <w:rPr>
          <w:rFonts w:eastAsia="맑은 고딕" w:hint="eastAsia"/>
          <w:lang w:eastAsia="ko-KR"/>
        </w:rPr>
        <w:t>Comparison between ANN and SVM                                    in Image Classification</w:t>
      </w:r>
    </w:p>
    <w:p w14:paraId="732433C3" w14:textId="333AA482" w:rsidR="008D7A86" w:rsidRDefault="00F90533" w:rsidP="008D7A86">
      <w:pPr>
        <w:pStyle w:val="author"/>
      </w:pPr>
      <w:bookmarkStart w:id="0" w:name="OLE_LINK3"/>
      <w:bookmarkStart w:id="1" w:name="OLE_LINK4"/>
      <w:r>
        <w:rPr>
          <w:rFonts w:ascii="맑은 고딕" w:eastAsia="맑은 고딕" w:hAnsi="맑은 고딕" w:hint="eastAsia"/>
          <w:lang w:eastAsia="ko-KR"/>
        </w:rPr>
        <w:t>김예지</w:t>
      </w:r>
      <w:r>
        <w:t xml:space="preserve">(2017010583) </w:t>
      </w:r>
      <w:r>
        <w:rPr>
          <w:rFonts w:ascii="맑은 고딕" w:eastAsia="맑은 고딕" w:hAnsi="맑은 고딕" w:hint="eastAsia"/>
          <w:lang w:eastAsia="ko-KR"/>
        </w:rPr>
        <w:t>김가영</w:t>
      </w:r>
      <w:r>
        <w:t xml:space="preserve">(2017020605) </w:t>
      </w:r>
      <w:r>
        <w:rPr>
          <w:rFonts w:ascii="맑은 고딕" w:eastAsia="맑은 고딕" w:hAnsi="맑은 고딕" w:hint="eastAsia"/>
          <w:lang w:eastAsia="ko-KR"/>
        </w:rPr>
        <w:t>김서현</w:t>
      </w:r>
      <w:r>
        <w:t>(2016020110)</w:t>
      </w:r>
    </w:p>
    <w:p w14:paraId="67028834" w14:textId="14724BE5" w:rsidR="00E12180" w:rsidRPr="00B72B51" w:rsidRDefault="00B72B51" w:rsidP="00E12180">
      <w:pPr>
        <w:pStyle w:val="address"/>
        <w:rPr>
          <w:rFonts w:eastAsia="맑은 고딕"/>
          <w:sz w:val="20"/>
          <w:lang w:eastAsia="ko-KR"/>
        </w:rPr>
      </w:pPr>
      <w:r>
        <w:rPr>
          <w:sz w:val="20"/>
        </w:rPr>
        <w:t>Korea University</w:t>
      </w:r>
    </w:p>
    <w:bookmarkEnd w:id="0"/>
    <w:bookmarkEnd w:id="1"/>
    <w:p w14:paraId="6B83A4D9" w14:textId="597D8AB3" w:rsidR="0041425B" w:rsidRPr="007A16EF" w:rsidRDefault="00997E98" w:rsidP="007A16EF">
      <w:pPr>
        <w:pStyle w:val="abstract"/>
        <w:spacing w:after="0"/>
        <w:ind w:firstLine="0"/>
        <w:rPr>
          <w:rFonts w:eastAsia="맑은 고딕"/>
          <w:sz w:val="20"/>
          <w:lang w:eastAsia="ko-KR"/>
        </w:rPr>
      </w:pPr>
      <w:r>
        <w:rPr>
          <w:b/>
          <w:sz w:val="20"/>
        </w:rPr>
        <w:t xml:space="preserve">Abstract </w:t>
      </w:r>
      <w:r>
        <w:rPr>
          <w:sz w:val="20"/>
        </w:rPr>
        <w:t>– In this paper the performance of the artificial neural network</w:t>
      </w:r>
      <w:r w:rsidR="00B72B51">
        <w:rPr>
          <w:rFonts w:eastAsia="맑은 고딕" w:hint="eastAsia"/>
          <w:sz w:val="20"/>
          <w:lang w:eastAsia="ko-KR"/>
        </w:rPr>
        <w:t xml:space="preserve"> </w:t>
      </w:r>
      <w:r w:rsidR="007A16EF">
        <w:rPr>
          <w:sz w:val="20"/>
        </w:rPr>
        <w:t>(ANN)</w:t>
      </w:r>
      <w:r>
        <w:rPr>
          <w:sz w:val="20"/>
        </w:rPr>
        <w:t xml:space="preserve"> is compared to the performance of a statistical method such as the support vector machine</w:t>
      </w:r>
      <w:r w:rsidR="00B72B51">
        <w:rPr>
          <w:rFonts w:eastAsia="맑은 고딕" w:hint="eastAsia"/>
          <w:sz w:val="20"/>
          <w:lang w:eastAsia="ko-KR"/>
        </w:rPr>
        <w:t xml:space="preserve"> </w:t>
      </w:r>
      <w:r w:rsidR="007A16EF">
        <w:rPr>
          <w:sz w:val="20"/>
        </w:rPr>
        <w:t>(SVM)</w:t>
      </w:r>
      <w:r>
        <w:rPr>
          <w:sz w:val="20"/>
        </w:rPr>
        <w:t xml:space="preserve">. This comparison is made with respect to an image classification application. The artificial neural network and the support vector machine are trained to classify images with feature vectors. Analysis was done by using many different settings for each learning method. </w:t>
      </w:r>
      <w:r w:rsidR="007A16EF">
        <w:rPr>
          <w:sz w:val="20"/>
        </w:rPr>
        <w:t>For each classification technique, accuracy was positively related with the value of parameters</w:t>
      </w:r>
      <w:r w:rsidR="0038100A">
        <w:rPr>
          <w:rFonts w:eastAsia="맑은 고딕" w:hint="eastAsia"/>
          <w:sz w:val="20"/>
          <w:lang w:eastAsia="ko-KR"/>
        </w:rPr>
        <w:t xml:space="preserve"> for the SVM and the number of hidden units and training sets for the ANN. In addition, both classifiers are also relative to the preprocessing. </w:t>
      </w:r>
      <w:r w:rsidR="007A16EF">
        <w:rPr>
          <w:sz w:val="20"/>
        </w:rPr>
        <w:t>In general, the most accurate classifications were derived from the ANN approach. ANN classifica</w:t>
      </w:r>
      <w:r w:rsidR="0038100A">
        <w:rPr>
          <w:sz w:val="20"/>
        </w:rPr>
        <w:t>tion was more accurate (5</w:t>
      </w:r>
      <w:r w:rsidR="0038100A">
        <w:rPr>
          <w:rFonts w:eastAsia="맑은 고딕" w:hint="eastAsia"/>
          <w:sz w:val="20"/>
          <w:lang w:eastAsia="ko-KR"/>
        </w:rPr>
        <w:t>4</w:t>
      </w:r>
      <w:r w:rsidR="007A16EF">
        <w:rPr>
          <w:sz w:val="20"/>
        </w:rPr>
        <w:t>%) than that derived from the SVM (47.2%). A Comparative analysis</w:t>
      </w:r>
      <w:r w:rsidR="007A16EF">
        <w:rPr>
          <w:rFonts w:eastAsia="맑은 고딕" w:hint="eastAsia"/>
          <w:sz w:val="20"/>
          <w:lang w:eastAsia="ko-KR"/>
        </w:rPr>
        <w:t xml:space="preserve"> is made between the ANN and SVM </w:t>
      </w:r>
      <w:r w:rsidR="007A16EF">
        <w:rPr>
          <w:rFonts w:eastAsia="맑은 고딕"/>
          <w:sz w:val="20"/>
          <w:lang w:eastAsia="ko-KR"/>
        </w:rPr>
        <w:t>which differed in the ability to correctly label individual images by their experiment settings.</w:t>
      </w:r>
    </w:p>
    <w:p w14:paraId="34DCDF88" w14:textId="0D998904" w:rsidR="00953B28" w:rsidRDefault="00B319B6" w:rsidP="00953B28">
      <w:pPr>
        <w:pStyle w:val="heading1"/>
        <w:numPr>
          <w:ilvl w:val="0"/>
          <w:numId w:val="4"/>
        </w:numPr>
        <w:rPr>
          <w:lang w:eastAsia="zh-CN"/>
        </w:rPr>
      </w:pPr>
      <w:r>
        <w:rPr>
          <w:lang w:eastAsia="zh-CN"/>
        </w:rPr>
        <w:t>Introduction</w:t>
      </w:r>
    </w:p>
    <w:p w14:paraId="76DD9B01" w14:textId="2649B3BE" w:rsidR="00B95279" w:rsidRDefault="00B95279" w:rsidP="00FD51AD">
      <w:pPr>
        <w:ind w:firstLineChars="50" w:firstLine="100"/>
        <w:rPr>
          <w:rFonts w:eastAsia="SimSun"/>
          <w:lang w:eastAsia="zh-CN"/>
        </w:rPr>
      </w:pPr>
      <w:r w:rsidRPr="006D0F85">
        <w:rPr>
          <w:rFonts w:eastAsia="SimSun"/>
          <w:lang w:eastAsia="zh-CN"/>
        </w:rPr>
        <w:t>To get an answer of the question "what is this?" from the computer, ​computers              should be taught so that they can judge themselves. Pattern recognition is the way to               solve this problem. ​There are various methodologies for classification. ​The most           representative examples are ANN and SVM. ​Therefore, we implemented ANN and           SVM algorithms to classify about 10 different categories of images. And then We are              working on a project to measure the performance of these three algorithms. ​This             project aims to understand the basic classification methods of pattern recognition</w:t>
      </w:r>
      <w:r>
        <w:rPr>
          <w:rFonts w:eastAsia="SimSun"/>
          <w:lang w:eastAsia="zh-CN"/>
        </w:rPr>
        <w:t>.</w:t>
      </w:r>
    </w:p>
    <w:p w14:paraId="742F4DB2" w14:textId="44118CE3" w:rsidR="00B95279" w:rsidRDefault="00B95279" w:rsidP="00B72B51">
      <w:pPr>
        <w:ind w:firstLineChars="50" w:firstLine="100"/>
        <w:rPr>
          <w:rFonts w:eastAsia="맑은 고딕"/>
          <w:lang w:eastAsia="ko-KR"/>
        </w:rPr>
      </w:pPr>
      <w:r>
        <w:rPr>
          <w:rFonts w:eastAsia="맑은 고딕"/>
          <w:lang w:eastAsia="ko-KR"/>
        </w:rPr>
        <w:t>An a</w:t>
      </w:r>
      <w:r>
        <w:rPr>
          <w:rFonts w:eastAsia="맑은 고딕" w:hint="eastAsia"/>
          <w:lang w:eastAsia="ko-KR"/>
        </w:rPr>
        <w:t>rti</w:t>
      </w:r>
      <w:r>
        <w:rPr>
          <w:rFonts w:eastAsia="맑은 고딕"/>
          <w:lang w:eastAsia="ko-KR"/>
        </w:rPr>
        <w:t>ficial neural network is a paralled distributed processor [1] that has a natural tendency for storing experiential knowledge. They can provide solutions for problems, which are generally characterized by non-linear ties, high dimensi</w:t>
      </w:r>
      <w:r w:rsidR="00B72B51">
        <w:rPr>
          <w:rFonts w:eastAsia="맑은 고딕" w:hint="eastAsia"/>
          <w:lang w:eastAsia="ko-KR"/>
        </w:rPr>
        <w:t>o</w:t>
      </w:r>
      <w:r>
        <w:rPr>
          <w:rFonts w:eastAsia="맑은 고딕"/>
          <w:lang w:eastAsia="ko-KR"/>
        </w:rPr>
        <w:t xml:space="preserve">nality noisy, complex, imprecise, and imperfect or error prone sensor data, and lack of a clearly stated mathematical solution or algorithm [2]. So, it has been useful for decades to the development of </w:t>
      </w:r>
      <w:r w:rsidR="00B72B51">
        <w:rPr>
          <w:rFonts w:eastAsia="맑은 고딕"/>
          <w:lang w:eastAsia="ko-KR"/>
        </w:rPr>
        <w:t>image classification algorithms</w:t>
      </w:r>
      <w:r w:rsidR="00B72B51">
        <w:rPr>
          <w:rFonts w:eastAsia="맑은 고딕" w:hint="eastAsia"/>
          <w:lang w:eastAsia="ko-KR"/>
        </w:rPr>
        <w:t xml:space="preserve"> </w:t>
      </w:r>
      <w:r>
        <w:rPr>
          <w:rFonts w:eastAsia="맑은 고딕"/>
          <w:lang w:eastAsia="ko-KR"/>
        </w:rPr>
        <w:t>[3]</w:t>
      </w:r>
      <w:r w:rsidR="00B72B51">
        <w:rPr>
          <w:rFonts w:eastAsia="맑은 고딕" w:hint="eastAsia"/>
          <w:lang w:eastAsia="ko-KR"/>
        </w:rPr>
        <w:t>.</w:t>
      </w:r>
    </w:p>
    <w:p w14:paraId="74AEA0DF" w14:textId="1550F1E4" w:rsidR="00B95279" w:rsidRDefault="00B95279" w:rsidP="00B72B51">
      <w:pPr>
        <w:ind w:firstLineChars="50" w:firstLine="100"/>
        <w:rPr>
          <w:rFonts w:eastAsia="맑은 고딕"/>
          <w:lang w:eastAsia="ko-KR"/>
        </w:rPr>
      </w:pPr>
      <w:r>
        <w:rPr>
          <w:rFonts w:eastAsia="맑은 고딕"/>
          <w:lang w:eastAsia="ko-KR"/>
        </w:rPr>
        <w:t>Support vector Machines have been recently introduced in the statistical learning theory domain</w:t>
      </w:r>
      <w:r w:rsidR="008B282B">
        <w:rPr>
          <w:rFonts w:eastAsia="맑은 고딕"/>
          <w:lang w:eastAsia="ko-KR"/>
        </w:rPr>
        <w:t xml:space="preserve"> [</w:t>
      </w:r>
      <w:r w:rsidR="008B282B">
        <w:rPr>
          <w:rFonts w:eastAsia="맑은 고딕" w:hint="eastAsia"/>
          <w:lang w:eastAsia="ko-KR"/>
        </w:rPr>
        <w:t>9</w:t>
      </w:r>
      <w:r>
        <w:rPr>
          <w:rFonts w:eastAsia="맑은 고딕"/>
          <w:lang w:eastAsia="ko-KR"/>
        </w:rPr>
        <w:t>] for regression and classification problems, and applied to the classification of multispectral and hyperspectral mages</w:t>
      </w:r>
      <w:r w:rsidR="008B282B">
        <w:rPr>
          <w:rFonts w:eastAsia="맑은 고딕"/>
          <w:lang w:eastAsia="ko-KR"/>
        </w:rPr>
        <w:t xml:space="preserve"> [</w:t>
      </w:r>
      <w:r w:rsidR="008B282B">
        <w:rPr>
          <w:rFonts w:eastAsia="맑은 고딕" w:hint="eastAsia"/>
          <w:lang w:eastAsia="ko-KR"/>
        </w:rPr>
        <w:t>10</w:t>
      </w:r>
      <w:r>
        <w:rPr>
          <w:rFonts w:eastAsia="맑은 고딕"/>
          <w:lang w:eastAsia="ko-KR"/>
        </w:rPr>
        <w:t xml:space="preserve">]. The technique consists in </w:t>
      </w:r>
      <w:r>
        <w:rPr>
          <w:rFonts w:eastAsia="맑은 고딕"/>
          <w:lang w:eastAsia="ko-KR"/>
        </w:rPr>
        <w:lastRenderedPageBreak/>
        <w:t xml:space="preserve">finding the optimal surface between classes </w:t>
      </w:r>
      <w:r>
        <w:rPr>
          <w:rFonts w:eastAsia="맑은 고딕" w:hint="eastAsia"/>
          <w:lang w:eastAsia="ko-KR"/>
        </w:rPr>
        <w:t>thanks to the identification of the most representative</w:t>
      </w:r>
      <w:r>
        <w:rPr>
          <w:rFonts w:eastAsia="맑은 고딕"/>
          <w:lang w:eastAsia="ko-KR"/>
        </w:rPr>
        <w:t xml:space="preserve"> training samples of the side of the class. This kind of classifier reveals very interesting properties for hyperspectral image processing and it may perform class separation even with means very closed to each other with a small number of training samples.</w:t>
      </w:r>
    </w:p>
    <w:p w14:paraId="0EFC18EC" w14:textId="51CC7EC0" w:rsidR="00B70414" w:rsidRPr="00997E98" w:rsidRDefault="00F25C8A" w:rsidP="00B72B51">
      <w:pPr>
        <w:ind w:firstLineChars="50" w:firstLine="100"/>
        <w:rPr>
          <w:rFonts w:eastAsia="맑은 고딕"/>
          <w:lang w:eastAsia="ko-KR"/>
        </w:rPr>
      </w:pPr>
      <w:r>
        <w:rPr>
          <w:rFonts w:eastAsia="맑은 고딕"/>
          <w:lang w:eastAsia="ko-KR"/>
        </w:rPr>
        <w:t xml:space="preserve">However, many different kinds of neural networks exist currently and it is obvious those networks show better performances </w:t>
      </w:r>
      <w:r w:rsidR="008B282B">
        <w:rPr>
          <w:rFonts w:eastAsia="맑은 고딕"/>
          <w:lang w:eastAsia="ko-KR"/>
        </w:rPr>
        <w:t>than the ANN or the SVM does [1</w:t>
      </w:r>
      <w:r w:rsidR="008B282B">
        <w:rPr>
          <w:rFonts w:eastAsia="맑은 고딕" w:hint="eastAsia"/>
          <w:lang w:eastAsia="ko-KR"/>
        </w:rPr>
        <w:t>1</w:t>
      </w:r>
      <w:r>
        <w:rPr>
          <w:rFonts w:eastAsia="맑은 고딕"/>
          <w:lang w:eastAsia="ko-KR"/>
        </w:rPr>
        <w:t>]. In this paper, we are aim to maximize the ability of the ANN with single layer and the SVM with different kernels. Since calculation of deep neural network takes so long due to high comput</w:t>
      </w:r>
      <w:r w:rsidR="004D679E">
        <w:rPr>
          <w:rFonts w:eastAsia="맑은 고딕"/>
          <w:lang w:eastAsia="ko-KR"/>
        </w:rPr>
        <w:t xml:space="preserve">ational complexity, we are to make </w:t>
      </w:r>
      <w:r w:rsidR="004D679E">
        <w:rPr>
          <w:rFonts w:eastAsia="맑은 고딕" w:hint="eastAsia"/>
          <w:lang w:eastAsia="ko-KR"/>
        </w:rPr>
        <w:t xml:space="preserve">a discussion on single layer ANN and the SVM </w:t>
      </w:r>
      <w:r w:rsidR="00B95279">
        <w:rPr>
          <w:rFonts w:eastAsia="맑은 고딕" w:hint="eastAsia"/>
          <w:lang w:eastAsia="ko-KR"/>
        </w:rPr>
        <w:t xml:space="preserve">which have a relatively low computational work. </w:t>
      </w:r>
    </w:p>
    <w:p w14:paraId="38C4873C" w14:textId="64D8D62F" w:rsidR="005A732E" w:rsidRDefault="0039492D" w:rsidP="005A732E">
      <w:pPr>
        <w:pStyle w:val="heading1"/>
        <w:rPr>
          <w:rFonts w:eastAsia="맑은 고딕"/>
          <w:lang w:eastAsia="ko-KR"/>
        </w:rPr>
      </w:pPr>
      <w:r>
        <w:rPr>
          <w:rFonts w:eastAsia="맑은 고딕" w:hint="eastAsia"/>
          <w:lang w:eastAsia="ko-KR"/>
        </w:rPr>
        <w:t>Model</w:t>
      </w:r>
    </w:p>
    <w:p w14:paraId="6D9DBBA3" w14:textId="6DC55B71" w:rsidR="005A732E" w:rsidRPr="005A732E" w:rsidRDefault="005A732E" w:rsidP="009254DA">
      <w:pPr>
        <w:ind w:firstLineChars="50" w:firstLine="100"/>
        <w:rPr>
          <w:rFonts w:eastAsia="맑은 고딕" w:hint="eastAsia"/>
          <w:lang w:eastAsia="ko-KR"/>
        </w:rPr>
      </w:pPr>
      <w:r>
        <w:rPr>
          <w:rFonts w:eastAsia="맑은 고딕"/>
          <w:lang w:eastAsia="ko-KR"/>
        </w:rPr>
        <w:t>We use</w:t>
      </w:r>
      <w:r w:rsidR="00B72B51">
        <w:rPr>
          <w:rFonts w:eastAsia="맑은 고딕" w:hint="eastAsia"/>
          <w:lang w:eastAsia="ko-KR"/>
        </w:rPr>
        <w:t>d</w:t>
      </w:r>
      <w:r>
        <w:rPr>
          <w:rFonts w:eastAsia="맑은 고딕"/>
          <w:lang w:eastAsia="ko-KR"/>
        </w:rPr>
        <w:t xml:space="preserve"> two machine learning algorithms ANN </w:t>
      </w:r>
      <w:r w:rsidR="00B72B51">
        <w:rPr>
          <w:rFonts w:eastAsia="맑은 고딕"/>
          <w:lang w:eastAsia="ko-KR"/>
        </w:rPr>
        <w:t xml:space="preserve">and SVM to classify 10 categories </w:t>
      </w:r>
      <w:r>
        <w:rPr>
          <w:rFonts w:eastAsia="맑은 고딕"/>
          <w:lang w:eastAsia="ko-KR"/>
        </w:rPr>
        <w:t xml:space="preserve">of images. Here are </w:t>
      </w:r>
      <w:r w:rsidR="00B72B51">
        <w:rPr>
          <w:rFonts w:eastAsia="맑은 고딕" w:hint="eastAsia"/>
          <w:lang w:eastAsia="ko-KR"/>
        </w:rPr>
        <w:t xml:space="preserve">the </w:t>
      </w:r>
      <w:r>
        <w:rPr>
          <w:rFonts w:eastAsia="맑은 고딕"/>
          <w:lang w:eastAsia="ko-KR"/>
        </w:rPr>
        <w:t>basic theories of ANN and SVM</w:t>
      </w:r>
    </w:p>
    <w:p w14:paraId="31114C9E" w14:textId="622BD1C3" w:rsidR="003E2AB9" w:rsidRPr="0024523A" w:rsidRDefault="00EA3584" w:rsidP="0024523A">
      <w:pPr>
        <w:pStyle w:val="heading2"/>
        <w:rPr>
          <w:rFonts w:eastAsiaTheme="minorEastAsia"/>
        </w:rPr>
      </w:pPr>
      <w:r>
        <w:rPr>
          <w:rFonts w:eastAsia="맑은 고딕" w:hint="eastAsia"/>
          <w:lang w:eastAsia="ko-KR"/>
        </w:rPr>
        <w:t>ANN</w:t>
      </w:r>
    </w:p>
    <w:p w14:paraId="51677CB8" w14:textId="6511D959" w:rsidR="0055701F" w:rsidRPr="00A96594" w:rsidRDefault="0055701F" w:rsidP="00A96594">
      <w:pPr>
        <w:pStyle w:val="p1a"/>
        <w:ind w:firstLineChars="50" w:firstLine="100"/>
        <w:rPr>
          <w:rFonts w:eastAsia="맑은 고딕" w:hint="eastAsia"/>
          <w:lang w:eastAsia="ko-KR"/>
        </w:rPr>
      </w:pPr>
      <w:r>
        <w:rPr>
          <w:rFonts w:eastAsia="맑은 고딕" w:hint="eastAsia"/>
          <w:lang w:eastAsia="ko-KR"/>
        </w:rPr>
        <w:t>Neural Networks</w:t>
      </w:r>
      <w:r>
        <w:rPr>
          <w:rFonts w:eastAsia="맑은 고딕"/>
          <w:lang w:eastAsia="ko-KR"/>
        </w:rPr>
        <w:t xml:space="preserve"> are modeled as collections of neurons that are connected </w:t>
      </w:r>
      <w:r w:rsidRPr="007E04A3">
        <w:rPr>
          <w:rFonts w:eastAsia="맑은 고딕"/>
          <w:lang w:eastAsia="ko-KR"/>
        </w:rPr>
        <w:t xml:space="preserve">in an acyclic graph. In other words, the outputs of some neurons can become inputs to other neurons. </w:t>
      </w:r>
      <w:r>
        <w:rPr>
          <w:rFonts w:eastAsia="맑은 고딕"/>
          <w:lang w:eastAsia="ko-KR"/>
        </w:rPr>
        <w:t>But c</w:t>
      </w:r>
      <w:r w:rsidRPr="007E04A3">
        <w:rPr>
          <w:rFonts w:eastAsia="맑은 고딕"/>
          <w:lang w:eastAsia="ko-KR"/>
        </w:rPr>
        <w:t>ycles are not allowed since that would imply an infinite loop in the forward pass of a network.</w:t>
      </w:r>
      <w:r>
        <w:rPr>
          <w:rFonts w:eastAsia="맑은 고딕"/>
          <w:lang w:eastAsia="ko-KR"/>
        </w:rPr>
        <w:t xml:space="preserve"> </w:t>
      </w:r>
      <w:r w:rsidRPr="00AC55E0">
        <w:rPr>
          <w:rFonts w:eastAsia="맑은 고딕"/>
          <w:lang w:eastAsia="ko-KR"/>
        </w:rPr>
        <w:t>Neural Network models are often organized into distinct layers of neurons. For regular neural networks, the most common layer type is the fully-connected layer in which neurons between two adjacent layers are fully pairwise connected, but neurons within a single layer share no connections.</w:t>
      </w:r>
      <w:r>
        <w:rPr>
          <w:rFonts w:eastAsia="맑은 고딕"/>
          <w:lang w:eastAsia="ko-KR"/>
        </w:rPr>
        <w:t xml:space="preserve"> </w:t>
      </w:r>
    </w:p>
    <w:p w14:paraId="0A2871B8" w14:textId="37E9F448" w:rsidR="0055701F" w:rsidRPr="00896F23" w:rsidRDefault="0055701F" w:rsidP="00966B86">
      <w:pPr>
        <w:pStyle w:val="p1a"/>
        <w:ind w:firstLineChars="50" w:firstLine="100"/>
        <w:rPr>
          <w:rFonts w:eastAsia="맑은 고딕"/>
          <w:lang w:eastAsia="ko-KR"/>
        </w:rPr>
      </w:pPr>
      <w:r w:rsidRPr="000D6C28">
        <w:rPr>
          <w:rFonts w:eastAsia="맑은 고딕"/>
          <w:b/>
          <w:lang w:eastAsia="ko-KR"/>
        </w:rPr>
        <w:t>[Figure 1]</w:t>
      </w:r>
      <w:r>
        <w:rPr>
          <w:rFonts w:eastAsia="맑은 고딕"/>
          <w:b/>
          <w:lang w:eastAsia="ko-KR"/>
        </w:rPr>
        <w:t xml:space="preserve"> </w:t>
      </w:r>
      <w:r w:rsidRPr="00896F23">
        <w:rPr>
          <w:rFonts w:eastAsia="맑은 고딕"/>
          <w:lang w:eastAsia="ko-KR"/>
        </w:rPr>
        <w:t>are two example neural network topologies that use a stack of fully-connected layers.</w:t>
      </w:r>
      <w:r>
        <w:rPr>
          <w:rFonts w:eastAsia="맑은 고딕"/>
          <w:lang w:eastAsia="ko-KR"/>
        </w:rPr>
        <w:t xml:space="preserve"> A left neural network has one hidden layer of 4 neurons and one output layer with 2 neurons.</w:t>
      </w:r>
      <w:r>
        <w:rPr>
          <w:rFonts w:eastAsia="맑은 고딕" w:hint="eastAsia"/>
          <w:lang w:eastAsia="ko-KR"/>
        </w:rPr>
        <w:t xml:space="preserve"> </w:t>
      </w:r>
      <w:r>
        <w:rPr>
          <w:rFonts w:eastAsia="맑은 고딕"/>
          <w:lang w:eastAsia="ko-KR"/>
        </w:rPr>
        <w:t>A right network has two hidden layer of 4 neurons and one output layer with 1 neuron. In this project, we are using only single hidden layer artificial neural network architecture like left to exam limitation of it. It has input layer which has 3072 neurons and output layer which has 10 neurons because of CIFAR-10 dataset. So, we have [3072</w:t>
      </w:r>
      <m:oMath>
        <m:r>
          <m:rPr>
            <m:sty m:val="p"/>
          </m:rPr>
          <w:rPr>
            <w:rFonts w:ascii="Cambria Math" w:eastAsia="맑은 고딕" w:hAnsi="Cambria Math"/>
            <w:lang w:eastAsia="ko-KR"/>
          </w:rPr>
          <m:t>×</m:t>
        </m:r>
      </m:oMath>
      <w:r>
        <w:rPr>
          <w:rFonts w:eastAsia="맑은 고딕"/>
          <w:lang w:eastAsia="ko-KR"/>
        </w:rPr>
        <w:t>K] + [K</w:t>
      </w:r>
      <m:oMath>
        <m:r>
          <m:rPr>
            <m:sty m:val="p"/>
          </m:rPr>
          <w:rPr>
            <w:rFonts w:ascii="Cambria Math" w:eastAsia="맑은 고딕" w:hAnsi="Cambria Math"/>
            <w:lang w:eastAsia="ko-KR"/>
          </w:rPr>
          <m:t>×</m:t>
        </m:r>
      </m:oMath>
      <w:r>
        <w:rPr>
          <w:rFonts w:eastAsia="맑은 고딕"/>
          <w:lang w:eastAsia="ko-KR"/>
        </w:rPr>
        <w:t>10] learna</w:t>
      </w:r>
      <w:r w:rsidR="0071075B">
        <w:rPr>
          <w:rFonts w:eastAsia="맑은 고딕"/>
          <w:lang w:eastAsia="ko-KR"/>
        </w:rPr>
        <w:t>ble parameter (K: the number of</w:t>
      </w:r>
      <w:r>
        <w:rPr>
          <w:rFonts w:eastAsia="맑은 고딕"/>
          <w:lang w:eastAsia="ko-KR"/>
        </w:rPr>
        <w:t xml:space="preserve"> hidden layer neurons). These weights are commonly adjusted by backpropagation. </w:t>
      </w:r>
    </w:p>
    <w:p w14:paraId="4D843073" w14:textId="77777777" w:rsidR="0015277F" w:rsidRDefault="0055701F" w:rsidP="0015277F">
      <w:pPr>
        <w:pStyle w:val="p1a"/>
        <w:keepNext/>
      </w:pPr>
      <w:r>
        <w:rPr>
          <w:noProof/>
          <w:lang w:eastAsia="ko-KR"/>
        </w:rPr>
        <w:drawing>
          <wp:inline distT="0" distB="0" distL="0" distR="0" wp14:anchorId="3E670912" wp14:editId="527631E2">
            <wp:extent cx="4391660" cy="1257300"/>
            <wp:effectExtent l="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60000"/>
                              </a14:imgEffect>
                            </a14:imgLayer>
                          </a14:imgProps>
                        </a:ext>
                      </a:extLst>
                    </a:blip>
                    <a:stretch>
                      <a:fillRect/>
                    </a:stretch>
                  </pic:blipFill>
                  <pic:spPr>
                    <a:xfrm>
                      <a:off x="0" y="0"/>
                      <a:ext cx="4406945" cy="1261676"/>
                    </a:xfrm>
                    <a:prstGeom prst="rect">
                      <a:avLst/>
                    </a:prstGeom>
                  </pic:spPr>
                </pic:pic>
              </a:graphicData>
            </a:graphic>
          </wp:inline>
        </w:drawing>
      </w:r>
    </w:p>
    <w:p w14:paraId="5D0BD194" w14:textId="7B133A4C" w:rsidR="0015277F" w:rsidRPr="008818E4" w:rsidRDefault="0015277F" w:rsidP="008818E4">
      <w:pPr>
        <w:pStyle w:val="af1"/>
        <w:jc w:val="center"/>
        <w:rPr>
          <w:rFonts w:hint="eastAsia"/>
        </w:rPr>
      </w:pPr>
      <w:r>
        <w:t xml:space="preserve">Figure </w:t>
      </w:r>
      <w:r w:rsidR="00823A04">
        <w:fldChar w:fldCharType="begin"/>
      </w:r>
      <w:r w:rsidR="00823A04">
        <w:instrText xml:space="preserve"> SEQ Figure \* ARABIC </w:instrText>
      </w:r>
      <w:r w:rsidR="00823A04">
        <w:fldChar w:fldCharType="separate"/>
      </w:r>
      <w:r>
        <w:rPr>
          <w:noProof/>
        </w:rPr>
        <w:t>1</w:t>
      </w:r>
      <w:r w:rsidR="00823A04">
        <w:rPr>
          <w:noProof/>
        </w:rPr>
        <w:fldChar w:fldCharType="end"/>
      </w:r>
      <w:r>
        <w:rPr>
          <w:rFonts w:eastAsia="맑은 고딕" w:hint="eastAsia"/>
          <w:lang w:eastAsia="ko-KR"/>
        </w:rPr>
        <w:t xml:space="preserve"> Neural network single-layer (left)/multi-layer (right)</w:t>
      </w:r>
    </w:p>
    <w:p w14:paraId="20DF0141" w14:textId="2EA7ECEF" w:rsidR="0055701F" w:rsidRDefault="0055701F" w:rsidP="001D6282">
      <w:pPr>
        <w:pStyle w:val="p1a"/>
        <w:ind w:firstLineChars="50" w:firstLine="100"/>
      </w:pPr>
      <w:r w:rsidRPr="000E2710">
        <w:rPr>
          <w:rFonts w:eastAsia="맑은 고딕"/>
          <w:bCs/>
          <w:iCs/>
          <w:lang w:eastAsia="ko-KR"/>
        </w:rPr>
        <w:lastRenderedPageBreak/>
        <w:t>In fact,</w:t>
      </w:r>
      <w:r>
        <w:rPr>
          <w:rFonts w:eastAsia="맑은 고딕"/>
          <w:b/>
          <w:bCs/>
          <w:iCs/>
          <w:lang w:eastAsia="ko-KR"/>
        </w:rPr>
        <w:t xml:space="preserve"> </w:t>
      </w:r>
      <w:r w:rsidR="00B72B51">
        <w:rPr>
          <w:rFonts w:eastAsia="맑은 고딕" w:hint="eastAsia"/>
          <w:lang w:eastAsia="ko-KR"/>
        </w:rPr>
        <w:t>t</w:t>
      </w:r>
      <w:r w:rsidRPr="00E50EBD">
        <w:t>he area of Neural Networks has originally been primarily inspired by the goal of modeling biological neural systems</w:t>
      </w:r>
      <w:r>
        <w:t xml:space="preserve">, </w:t>
      </w:r>
      <w:r w:rsidRPr="006E64E2">
        <w:t>but has since diverged and become a matter of engineering and achieving good results in Machine Learning tasks</w:t>
      </w:r>
      <w:r>
        <w:t>. The [</w:t>
      </w:r>
      <w:r w:rsidRPr="00EF3526">
        <w:rPr>
          <w:b/>
        </w:rPr>
        <w:t>Figure</w:t>
      </w:r>
      <w:r>
        <w:rPr>
          <w:b/>
        </w:rPr>
        <w:t xml:space="preserve"> 2]</w:t>
      </w:r>
      <w:r>
        <w:t xml:space="preserve"> </w:t>
      </w:r>
      <w:r w:rsidRPr="006D18E2">
        <w:t>shows a cartoon drawin</w:t>
      </w:r>
      <w:r>
        <w:t xml:space="preserve">g of a biological neuron </w:t>
      </w:r>
      <w:r w:rsidRPr="006D18E2">
        <w:t>and a c</w:t>
      </w:r>
      <w:r>
        <w:t>ommon mathematical model. T</w:t>
      </w:r>
      <w:r w:rsidRPr="00BF0A8B">
        <w:t>he signals</w:t>
      </w:r>
      <w:r w:rsidR="0071075B">
        <w:rPr>
          <w:rFonts w:eastAsia="맑은 고딕" w:hint="eastAsia"/>
          <w:lang w:eastAsia="ko-KR"/>
        </w:rPr>
        <w:t xml:space="preserve"> </w:t>
      </w:r>
      <w:r>
        <w:t>(</w:t>
      </w:r>
      <m:oMath>
        <m:r>
          <m:rPr>
            <m:sty m:val="p"/>
          </m:rPr>
          <w:rPr>
            <w:rFonts w:ascii="Cambria Math" w:hAnsi="Cambria Math"/>
          </w:rPr>
          <m:t xml:space="preserve">e.g.  </m:t>
        </m:r>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w:t>
      </w:r>
      <w:r w:rsidRPr="00BF0A8B">
        <w:t>that t</w:t>
      </w:r>
      <w:r>
        <w:t xml:space="preserve">ravel along the axons </w:t>
      </w:r>
      <w:r w:rsidRPr="00BF0A8B">
        <w:t>interact multiplicatively (</w:t>
      </w:r>
      <m:oMath>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sidRPr="00BF0A8B">
        <w:t>) with the dendrites of the other neuron based on the synaptic stre</w:t>
      </w:r>
      <w:r>
        <w:t>ngth at that synapse</w:t>
      </w:r>
      <w:r w:rsidR="00B72B51">
        <w:rPr>
          <w:rFonts w:eastAsia="맑은 고딕" w:hint="eastAsia"/>
          <w:lang w:eastAsia="ko-KR"/>
        </w:rPr>
        <w:t xml:space="preserve"> </w:t>
      </w:r>
      <w:r>
        <w:t>(</w:t>
      </w:r>
      <m:oMath>
        <m:sSub>
          <m:sSubPr>
            <m:ctrlPr>
              <w:rPr>
                <w:rFonts w:ascii="Cambria Math" w:hAnsi="Cambria Math"/>
              </w:rPr>
            </m:ctrlPr>
          </m:sSubPr>
          <m:e>
            <m:r>
              <w:rPr>
                <w:rFonts w:ascii="Cambria Math" w:hAnsi="Cambria Math"/>
              </w:rPr>
              <m:t>w</m:t>
            </m:r>
          </m:e>
          <m:sub>
            <m:r>
              <w:rPr>
                <w:rFonts w:ascii="Cambria Math" w:hAnsi="Cambria Math"/>
              </w:rPr>
              <m:t>0</m:t>
            </m:r>
          </m:sub>
        </m:sSub>
      </m:oMath>
      <w:r>
        <w:t xml:space="preserve">). </w:t>
      </w:r>
      <w:r w:rsidRPr="00364D32">
        <w:t>The idea is that the sy</w:t>
      </w:r>
      <w:r>
        <w:t xml:space="preserve">naptic strengths (the weights </w:t>
      </w:r>
      <m:oMath>
        <m:sSub>
          <m:sSubPr>
            <m:ctrlPr>
              <w:rPr>
                <w:rFonts w:ascii="Cambria Math" w:hAnsi="Cambria Math"/>
              </w:rPr>
            </m:ctrlPr>
          </m:sSubPr>
          <m:e>
            <m:r>
              <w:rPr>
                <w:rFonts w:ascii="Cambria Math" w:hAnsi="Cambria Math"/>
              </w:rPr>
              <m:t>w</m:t>
            </m:r>
          </m:e>
          <m:sub/>
        </m:sSub>
      </m:oMath>
      <w:r w:rsidRPr="00364D32">
        <w:t>) are learnable and control the strength of influence</w:t>
      </w:r>
      <w:r>
        <w:t xml:space="preserve">. </w:t>
      </w:r>
    </w:p>
    <w:p w14:paraId="263FE4B8" w14:textId="4E9F1BF9" w:rsidR="0055701F" w:rsidRDefault="00F4651B" w:rsidP="00DD7D82">
      <w:pPr>
        <w:pStyle w:val="p1a"/>
        <w:ind w:firstLineChars="50" w:firstLine="100"/>
      </w:pPr>
      <w:r>
        <w:rPr>
          <w:noProof/>
          <w:lang w:eastAsia="ko-KR"/>
        </w:rPr>
        <mc:AlternateContent>
          <mc:Choice Requires="wpg">
            <w:drawing>
              <wp:anchor distT="0" distB="0" distL="114300" distR="114300" simplePos="0" relativeHeight="251665408" behindDoc="0" locked="0" layoutInCell="1" allowOverlap="1" wp14:anchorId="49010B34" wp14:editId="28341195">
                <wp:simplePos x="0" y="0"/>
                <wp:positionH relativeFrom="column">
                  <wp:posOffset>1270</wp:posOffset>
                </wp:positionH>
                <wp:positionV relativeFrom="paragraph">
                  <wp:posOffset>756920</wp:posOffset>
                </wp:positionV>
                <wp:extent cx="4446905" cy="2476500"/>
                <wp:effectExtent l="0" t="0" r="0" b="0"/>
                <wp:wrapSquare wrapText="bothSides"/>
                <wp:docPr id="18" name="그룹 18"/>
                <wp:cNvGraphicFramePr/>
                <a:graphic xmlns:a="http://schemas.openxmlformats.org/drawingml/2006/main">
                  <a:graphicData uri="http://schemas.microsoft.com/office/word/2010/wordprocessingGroup">
                    <wpg:wgp>
                      <wpg:cNvGrpSpPr/>
                      <wpg:grpSpPr>
                        <a:xfrm>
                          <a:off x="0" y="0"/>
                          <a:ext cx="4446905" cy="2476500"/>
                          <a:chOff x="0" y="0"/>
                          <a:chExt cx="4447310" cy="1884045"/>
                        </a:xfrm>
                      </wpg:grpSpPr>
                      <pic:pic xmlns:pic="http://schemas.openxmlformats.org/drawingml/2006/picture">
                        <pic:nvPicPr>
                          <pic:cNvPr id="10" name="그림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47310" cy="1620982"/>
                          </a:xfrm>
                          <a:prstGeom prst="rect">
                            <a:avLst/>
                          </a:prstGeom>
                        </pic:spPr>
                      </pic:pic>
                      <wps:wsp>
                        <wps:cNvPr id="1" name="Text Box 1"/>
                        <wps:cNvSpPr txBox="1"/>
                        <wps:spPr>
                          <a:xfrm>
                            <a:off x="0" y="1731645"/>
                            <a:ext cx="4443730" cy="152400"/>
                          </a:xfrm>
                          <a:prstGeom prst="rect">
                            <a:avLst/>
                          </a:prstGeom>
                          <a:solidFill>
                            <a:prstClr val="white"/>
                          </a:solidFill>
                          <a:ln>
                            <a:noFill/>
                          </a:ln>
                          <a:effectLst/>
                        </wps:spPr>
                        <wps:txbx>
                          <w:txbxContent>
                            <w:p w14:paraId="625261F2" w14:textId="014BA360" w:rsidR="0015277F" w:rsidRPr="00E173C0" w:rsidRDefault="0015277F" w:rsidP="00F4651B">
                              <w:pPr>
                                <w:pStyle w:val="af1"/>
                                <w:jc w:val="center"/>
                                <w:rPr>
                                  <w:noProof/>
                                </w:rPr>
                              </w:pPr>
                              <w:r>
                                <w:t xml:space="preserve">Figure </w:t>
                              </w:r>
                              <w:r w:rsidR="00823A04">
                                <w:fldChar w:fldCharType="begin"/>
                              </w:r>
                              <w:r w:rsidR="00823A04">
                                <w:instrText xml:space="preserve"> SEQ Figure \* ARABIC </w:instrText>
                              </w:r>
                              <w:r w:rsidR="00823A04">
                                <w:fldChar w:fldCharType="separate"/>
                              </w:r>
                              <w:r>
                                <w:rPr>
                                  <w:noProof/>
                                </w:rPr>
                                <w:t>2</w:t>
                              </w:r>
                              <w:r w:rsidR="00823A04">
                                <w:rPr>
                                  <w:noProof/>
                                </w:rPr>
                                <w:fldChar w:fldCharType="end"/>
                              </w:r>
                              <w:r>
                                <w:rPr>
                                  <w:rFonts w:eastAsia="맑은 고딕" w:hint="eastAsia"/>
                                  <w:lang w:eastAsia="ko-KR"/>
                                </w:rPr>
                                <w:t xml:space="preserve"> Drawing of biological neural (left) / mathematical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010B34" id="그룹 18" o:spid="_x0000_s1026" style="position:absolute;left:0;text-align:left;margin-left:.1pt;margin-top:59.6pt;width:350.15pt;height:195pt;z-index:251665408;mso-height-relative:margin" coordsize="44473,1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width:44473;height:16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">
                  <v:imagedata r:id="rId11" o:title=""/>
                </v:shape>
                <v:shapetype id="_x0000_t202" coordsize="21600,21600" o:spt="202" path="m,l,21600r21600,l21600,xe">
                  <v:stroke joinstyle="miter"/>
                  <v:path gradientshapeok="t" o:connecttype="rect"/>
                </v:shapetype>
                <v:shape id="Text Box 1" o:spid="_x0000_s1028" type="#_x0000_t202" style="position:absolute;top:17316;width:4443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25261F2" w14:textId="014BA360" w:rsidR="0015277F" w:rsidRPr="00E173C0" w:rsidRDefault="0015277F" w:rsidP="00F4651B">
                        <w:pPr>
                          <w:pStyle w:val="af1"/>
                          <w:jc w:val="center"/>
                          <w:rPr>
                            <w:noProof/>
                          </w:rPr>
                        </w:pPr>
                        <w:r>
                          <w:t xml:space="preserve">Figure </w:t>
                        </w:r>
                        <w:r w:rsidR="00823A04">
                          <w:fldChar w:fldCharType="begin"/>
                        </w:r>
                        <w:r w:rsidR="00823A04">
                          <w:instrText xml:space="preserve"> SEQ Figure \* ARABIC </w:instrText>
                        </w:r>
                        <w:r w:rsidR="00823A04">
                          <w:fldChar w:fldCharType="separate"/>
                        </w:r>
                        <w:r>
                          <w:rPr>
                            <w:noProof/>
                          </w:rPr>
                          <w:t>2</w:t>
                        </w:r>
                        <w:r w:rsidR="00823A04">
                          <w:rPr>
                            <w:noProof/>
                          </w:rPr>
                          <w:fldChar w:fldCharType="end"/>
                        </w:r>
                        <w:r>
                          <w:rPr>
                            <w:rFonts w:eastAsia="맑은 고딕" w:hint="eastAsia"/>
                            <w:lang w:eastAsia="ko-KR"/>
                          </w:rPr>
                          <w:t xml:space="preserve"> Drawing of biological neural (left) / mathematical model</w:t>
                        </w:r>
                      </w:p>
                    </w:txbxContent>
                  </v:textbox>
                </v:shape>
                <w10:wrap type="square"/>
              </v:group>
            </w:pict>
          </mc:Fallback>
        </mc:AlternateContent>
      </w:r>
      <w:r w:rsidR="0055701F" w:rsidRPr="009764D9">
        <w:t>In the basic model, the dendrites carry the signal to the cell body where th</w:t>
      </w:r>
      <w:r w:rsidR="0055701F">
        <w:t>ey all get summed. If the combined incoming signals are strong enough</w:t>
      </w:r>
      <w:r w:rsidR="0055701F" w:rsidRPr="009764D9">
        <w:t>, the neuron can fire</w:t>
      </w:r>
      <w:r w:rsidR="0055701F">
        <w:t>,</w:t>
      </w:r>
      <w:r w:rsidR="0055701F" w:rsidRPr="007F03EB">
        <w:t xml:space="preserve"> sending a spike along its axon</w:t>
      </w:r>
      <w:r w:rsidR="0055701F">
        <w:t xml:space="preserve">. Based on rate code interpretation, we can model the firing rate of neuron with an activation function. </w:t>
      </w:r>
    </w:p>
    <w:p w14:paraId="72F81D7B" w14:textId="65DD053A" w:rsidR="00F4651B" w:rsidRDefault="00F4651B" w:rsidP="0055701F">
      <w:pPr>
        <w:pStyle w:val="p1a"/>
        <w:rPr>
          <w:rFonts w:eastAsia="맑은 고딕"/>
          <w:b/>
          <w:bCs/>
          <w:iCs/>
          <w:lang w:eastAsia="ko-KR"/>
        </w:rPr>
      </w:pPr>
    </w:p>
    <w:p w14:paraId="464E42EA" w14:textId="77777777" w:rsidR="0055701F" w:rsidRDefault="0055701F" w:rsidP="0055701F">
      <w:pPr>
        <w:pStyle w:val="p1a"/>
        <w:rPr>
          <w:rFonts w:eastAsia="맑은 고딕"/>
          <w:b/>
          <w:bCs/>
          <w:iCs/>
          <w:lang w:eastAsia="ko-KR"/>
        </w:rPr>
      </w:pPr>
      <w:r>
        <w:rPr>
          <w:rFonts w:eastAsia="맑은 고딕"/>
          <w:b/>
          <w:bCs/>
          <w:iCs/>
          <w:lang w:eastAsia="ko-KR"/>
        </w:rPr>
        <w:t>2.1.1. Backpropagation</w:t>
      </w:r>
    </w:p>
    <w:p w14:paraId="4369D75C" w14:textId="77777777" w:rsidR="0055701F" w:rsidRDefault="0055701F" w:rsidP="00E4385E">
      <w:pPr>
        <w:pStyle w:val="p1a"/>
        <w:ind w:firstLineChars="50" w:firstLine="100"/>
      </w:pPr>
      <w:r>
        <w:t>The goal of supervised learning algorithms is to find a function that best maps a set of inputs to its correct output. The Backpropagation can learn the appropriate internal representations to allow neural network to learn any arbitrary mapping of input to output.</w:t>
      </w:r>
      <w:r>
        <w:rPr>
          <w:rFonts w:eastAsia="맑은 고딕" w:hint="eastAsia"/>
          <w:lang w:eastAsia="ko-KR"/>
        </w:rPr>
        <w:t xml:space="preserve"> </w:t>
      </w:r>
      <w:r>
        <w:rPr>
          <w:rFonts w:eastAsia="맑은 고딕"/>
          <w:lang w:eastAsia="ko-KR"/>
        </w:rPr>
        <w:t>So t</w:t>
      </w:r>
      <w:r>
        <w:t>he backpropagation is commonly used as a part of algorithms that optimize the performance of the network by adjusting the weights.</w:t>
      </w:r>
      <w:r>
        <w:rPr>
          <w:rFonts w:eastAsia="맑은 고딕" w:hint="eastAsia"/>
          <w:lang w:eastAsia="ko-KR"/>
        </w:rPr>
        <w:t xml:space="preserve"> </w:t>
      </w:r>
      <w:r>
        <w:rPr>
          <w:rFonts w:eastAsia="맑은 고딕"/>
          <w:lang w:eastAsia="ko-KR"/>
        </w:rPr>
        <w:t>It</w:t>
      </w:r>
      <w:r>
        <w:t xml:space="preserve"> is a method to calculate the gradient of the loss function with respect to the weights in an artificial neural network. </w:t>
      </w:r>
    </w:p>
    <w:p w14:paraId="4E77C1C8" w14:textId="77777777" w:rsidR="0055701F" w:rsidRDefault="0055701F" w:rsidP="00D618DF">
      <w:pPr>
        <w:pStyle w:val="p1a"/>
        <w:ind w:firstLineChars="50" w:firstLine="100"/>
      </w:pPr>
      <w:r>
        <w:t xml:space="preserve">When an input vector is presented to the network, it is propagated forward through the network, layer by layer. The output of the network is then compared to the desired output and an error value is calculated using loss function. Backpropagation uses these error values to calculate the gradient of the loss function. This gradient is fed to the optimization method, which in turn uses it to update the weights, in an attempt to minimize the loss function. </w:t>
      </w:r>
    </w:p>
    <w:p w14:paraId="6351FBEE" w14:textId="77777777" w:rsidR="0055701F" w:rsidRDefault="0055701F" w:rsidP="0055701F">
      <w:pPr>
        <w:pStyle w:val="p1a"/>
      </w:pPr>
    </w:p>
    <w:p w14:paraId="5B3AD757" w14:textId="77777777" w:rsidR="0055701F" w:rsidRDefault="0055701F" w:rsidP="0055701F">
      <w:pPr>
        <w:pStyle w:val="p1a"/>
        <w:rPr>
          <w:rFonts w:eastAsia="맑은 고딕"/>
          <w:b/>
          <w:bCs/>
          <w:iCs/>
          <w:lang w:eastAsia="ko-KR"/>
        </w:rPr>
      </w:pPr>
      <w:r>
        <w:rPr>
          <w:rFonts w:eastAsia="맑은 고딕" w:hint="eastAsia"/>
          <w:b/>
          <w:bCs/>
          <w:iCs/>
          <w:lang w:eastAsia="ko-KR"/>
        </w:rPr>
        <w:lastRenderedPageBreak/>
        <w:t>2.1.2</w:t>
      </w:r>
      <w:r>
        <w:rPr>
          <w:rFonts w:eastAsia="맑은 고딕"/>
          <w:b/>
          <w:bCs/>
          <w:iCs/>
          <w:lang w:eastAsia="ko-KR"/>
        </w:rPr>
        <w:t xml:space="preserve"> Activation function</w:t>
      </w:r>
    </w:p>
    <w:p w14:paraId="7B64046F" w14:textId="1FD49E26" w:rsidR="0055701F" w:rsidRDefault="0055701F" w:rsidP="003257E5">
      <w:pPr>
        <w:pStyle w:val="p1a"/>
        <w:ind w:firstLineChars="50" w:firstLine="100"/>
      </w:pPr>
      <w:r>
        <w:t xml:space="preserve">There are several commonly used activation functions such as sigmoid, tanh, ReLU, and softmax. The </w:t>
      </w:r>
      <w:r w:rsidRPr="001029F1">
        <w:rPr>
          <w:b/>
        </w:rPr>
        <w:t>sigmoid</w:t>
      </w:r>
      <w:r>
        <w:t xml:space="preserve"> has the mathematical form </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=1/(1+e-x)</m:t>
        </m:r>
      </m:oMath>
      <w:r>
        <w:rPr>
          <w:rStyle w:val="mjxassistivemathml"/>
          <w:rFonts w:ascii="Arial" w:hAnsi="Arial" w:cs="Arial"/>
          <w:color w:val="000000"/>
          <w:bdr w:val="none" w:sz="0" w:space="0" w:color="auto" w:frame="1"/>
          <w:shd w:val="clear" w:color="auto" w:fill="FFFFFF"/>
        </w:rPr>
        <w:t xml:space="preserve">. </w:t>
      </w:r>
      <w:r>
        <w:t>Sigmoid takes a real-valued number and squashes it into range between 0 and 1. In particular, large negative numbers become – and large positive numbers become 1. But it saturate</w:t>
      </w:r>
      <w:r w:rsidR="0071075B">
        <w:rPr>
          <w:rFonts w:eastAsia="맑은 고딕" w:hint="eastAsia"/>
          <w:lang w:eastAsia="ko-KR"/>
        </w:rPr>
        <w:t>s</w:t>
      </w:r>
      <w:r>
        <w:t xml:space="preserve"> and kill</w:t>
      </w:r>
      <w:r w:rsidR="0071075B">
        <w:rPr>
          <w:rFonts w:eastAsia="맑은 고딕" w:hint="eastAsia"/>
          <w:lang w:eastAsia="ko-KR"/>
        </w:rPr>
        <w:t>s</w:t>
      </w:r>
      <w:r>
        <w:t xml:space="preserve"> gradients and outputs are not zero-centered.</w:t>
      </w:r>
    </w:p>
    <w:p w14:paraId="470B22BD" w14:textId="77777777" w:rsidR="0055701F" w:rsidRDefault="0055701F" w:rsidP="003257E5">
      <w:pPr>
        <w:pStyle w:val="p1a"/>
        <w:ind w:firstLineChars="50" w:firstLine="100"/>
      </w:pPr>
      <w:r>
        <w:t xml:space="preserve">The </w:t>
      </w:r>
      <w:r w:rsidRPr="00F00B3B">
        <w:rPr>
          <w:b/>
        </w:rPr>
        <w:t>tanh</w:t>
      </w:r>
      <w:r>
        <w:t xml:space="preserve"> has mathematical form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=2σ</m:t>
        </m:r>
        <m:d>
          <m:dPr>
            <m:ctrlPr>
              <w:rPr>
                <w:rFonts w:ascii="Cambria Math" w:hAnsi="Cambria Math"/>
              </w:rPr>
            </m:ctrlPr>
          </m:dPr>
          <m:e>
            <m:r>
              <m:rPr>
                <m:sty m:val="p"/>
              </m:rPr>
              <w:rPr>
                <w:rFonts w:ascii="Cambria Math" w:hAnsi="Cambria Math"/>
              </w:rPr>
              <m:t>2x</m:t>
            </m:r>
          </m:e>
        </m:d>
        <m:r>
          <w:rPr>
            <w:rFonts w:ascii="Cambria Math" w:hAnsi="Cambria Math"/>
          </w:rPr>
          <m:t>-1</m:t>
        </m:r>
      </m:oMath>
      <w:r>
        <w:rPr>
          <w:rFonts w:eastAsia="맑은 고딕" w:hint="eastAsia"/>
          <w:lang w:eastAsia="ko-KR"/>
        </w:rPr>
        <w:t xml:space="preserve">. </w:t>
      </w:r>
      <w:r>
        <w:rPr>
          <w:rFonts w:eastAsia="맑은 고딕"/>
          <w:lang w:eastAsia="ko-KR"/>
        </w:rPr>
        <w:t>It</w:t>
      </w:r>
      <w:r>
        <w:t xml:space="preserve"> squashes a real-valued number to the range [-1,1]. Like the sigmoid neuron, it activations saturate, but unlike the sigmoid neuron its output is zero-centered. </w:t>
      </w:r>
    </w:p>
    <w:p w14:paraId="114095CA" w14:textId="623B3BC8" w:rsidR="0055701F" w:rsidRDefault="0055701F" w:rsidP="00BB4469">
      <w:pPr>
        <w:pStyle w:val="p1a"/>
        <w:ind w:firstLineChars="50" w:firstLine="100"/>
      </w:pPr>
      <w:r>
        <w:t xml:space="preserve">The </w:t>
      </w:r>
      <w:proofErr w:type="spellStart"/>
      <w:r w:rsidRPr="00F00B3B">
        <w:rPr>
          <w:b/>
        </w:rPr>
        <w:t>ReLU</w:t>
      </w:r>
      <w:proofErr w:type="spellEnd"/>
      <w:r>
        <w:t xml:space="preserve"> computes the function </w:t>
      </w:r>
      <m:oMath>
        <m:r>
          <m:rPr>
            <m:sty m:val="p"/>
          </m:rPr>
          <w:rPr>
            <w:rFonts w:ascii="Cambria Math" w:hAnsi="Cambria Math"/>
          </w:rPr>
          <m:t>f(x)=max(0,x)</m:t>
        </m:r>
      </m:oMath>
      <w:r>
        <w:t>. In other words, the activation is simply thresholded at zero. The ReLU was found to greatly accelerate the convergence of stochastic gradient descent compared to sigmoid/tanh functions. Also it can be implemented by simply thresholding a matrix of activation at zero when compared to tanh and sigmoid that involve expensive operations. Unfortunately, ReLU units can be fragile during training and can die. For example, a large gradient flowing through a ReLU neuron could cause the weights to update in such a way that the neuron will never activate on any data point again.</w:t>
      </w:r>
      <w:r w:rsidR="0071075B">
        <w:rPr>
          <w:rFonts w:eastAsia="맑은 고딕" w:hint="eastAsia"/>
          <w:lang w:eastAsia="ko-KR"/>
        </w:rPr>
        <w:t xml:space="preserve"> </w:t>
      </w:r>
      <w:r>
        <w:t>With a proper setting of the learning rate this is less frequently an issue.</w:t>
      </w:r>
    </w:p>
    <w:p w14:paraId="537D510A" w14:textId="7B3954C1" w:rsidR="0055701F" w:rsidRDefault="0055701F" w:rsidP="000248D7">
      <w:pPr>
        <w:ind w:firstLineChars="50" w:firstLine="100"/>
      </w:pPr>
      <w:r>
        <w:t xml:space="preserve">The </w:t>
      </w:r>
      <w:proofErr w:type="spellStart"/>
      <w:r w:rsidRPr="009219C5">
        <w:rPr>
          <w:b/>
        </w:rPr>
        <w:t>softmax</w:t>
      </w:r>
      <w:proofErr w:type="spellEnd"/>
      <w:r>
        <w:rPr>
          <w:b/>
        </w:rPr>
        <w:t xml:space="preserve"> </w:t>
      </w:r>
      <w:r>
        <w:t xml:space="preserve">has the mathematical form </w:t>
      </w:r>
      <m:oMath>
        <m:sSub>
          <m:sSubPr>
            <m:ctrlPr>
              <w:rPr>
                <w:rFonts w:ascii="Cambria Math" w:hAnsi="Cambria Math"/>
              </w:rPr>
            </m:ctrlPr>
          </m:sSubPr>
          <m:e>
            <m:r>
              <m:rPr>
                <m:sty m:val="p"/>
              </m:rPr>
              <w:rPr>
                <w:rFonts w:ascii="Cambria Math" w:hAnsi="Cambria Math"/>
              </w:rPr>
              <m:t>σ</m:t>
            </m:r>
          </m:e>
          <m:sub>
            <m:r>
              <w:rPr>
                <w:rFonts w:ascii="Cambria Math" w:hAnsi="Cambria Math"/>
              </w:rPr>
              <m:t>j</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zj</m:t>
            </m:r>
          </m:sup>
        </m:s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e</m:t>
                </m:r>
              </m:e>
              <m:sup>
                <m:r>
                  <w:rPr>
                    <w:rFonts w:ascii="Cambria Math" w:hAnsi="Cambria Math"/>
                  </w:rPr>
                  <m:t>zj</m:t>
                </m:r>
              </m:sup>
            </m:sSup>
          </m:e>
        </m:nary>
      </m:oMath>
      <w:r>
        <w:t xml:space="preserve"> for j=</w:t>
      </w:r>
      <w:proofErr w:type="gramStart"/>
      <w:r>
        <w:t>1,…</w:t>
      </w:r>
      <w:proofErr w:type="gramEnd"/>
      <w:r w:rsidR="00B72B51">
        <w:rPr>
          <w:rFonts w:eastAsia="맑은 고딕" w:hint="eastAsia"/>
          <w:lang w:eastAsia="ko-KR"/>
        </w:rPr>
        <w:t>,</w:t>
      </w:r>
      <w:r>
        <w:t xml:space="preserve">k. The softmax squashes a K-dimensional vector z of arbitrary real values to K-dimensional vector </w:t>
      </w:r>
      <m:oMath>
        <m:sSub>
          <m:sSubPr>
            <m:ctrlPr>
              <w:rPr>
                <w:rFonts w:ascii="Cambria Math" w:hAnsi="Cambria Math"/>
              </w:rPr>
            </m:ctrlPr>
          </m:sSubPr>
          <m:e>
            <m:r>
              <m:rPr>
                <m:sty m:val="p"/>
              </m:rPr>
              <w:rPr>
                <w:rFonts w:ascii="Cambria Math" w:hAnsi="Cambria Math"/>
              </w:rPr>
              <m:t>σ</m:t>
            </m:r>
          </m:e>
          <m:sub/>
        </m:sSub>
        <m:d>
          <m:dPr>
            <m:ctrlPr>
              <w:rPr>
                <w:rFonts w:ascii="Cambria Math" w:hAnsi="Cambria Math"/>
              </w:rPr>
            </m:ctrlPr>
          </m:dPr>
          <m:e>
            <m:r>
              <m:rPr>
                <m:sty m:val="p"/>
              </m:rPr>
              <w:rPr>
                <w:rFonts w:ascii="Cambria Math" w:hAnsi="Cambria Math"/>
              </w:rPr>
              <m:t>z</m:t>
            </m:r>
          </m:e>
        </m:d>
      </m:oMath>
      <w:r>
        <w:rPr>
          <w:rFonts w:eastAsia="맑은 고딕" w:hint="eastAsia"/>
          <w:lang w:eastAsia="ko-KR"/>
        </w:rPr>
        <w:t xml:space="preserve"> of real values in the range (0,1</w:t>
      </w:r>
      <w:r>
        <w:rPr>
          <w:rFonts w:eastAsia="맑은 고딕"/>
          <w:lang w:eastAsia="ko-KR"/>
        </w:rPr>
        <w:t>). So, the output of softmax function can be used to represent a probability distribution over K different possible outcomes.  The softmax function used in various multiclass classification methods, such as multinomial logistic regression and artificial neural network</w:t>
      </w:r>
    </w:p>
    <w:p w14:paraId="4694F713" w14:textId="5A6A6501" w:rsidR="004E16C3" w:rsidRDefault="00EA3584" w:rsidP="00E70F63">
      <w:pPr>
        <w:pStyle w:val="heading2"/>
        <w:rPr>
          <w:lang w:eastAsia="zh-CN"/>
        </w:rPr>
      </w:pPr>
      <w:r>
        <w:rPr>
          <w:rFonts w:eastAsia="맑은 고딕" w:hint="eastAsia"/>
          <w:lang w:eastAsia="ko-KR"/>
        </w:rPr>
        <w:t>SVM</w:t>
      </w:r>
    </w:p>
    <w:p w14:paraId="5D226DFD" w14:textId="756C1322" w:rsidR="00E76918" w:rsidRDefault="00E76918" w:rsidP="00E76918">
      <w:pPr>
        <w:pStyle w:val="p1a"/>
        <w:ind w:firstLineChars="50" w:firstLine="100"/>
        <w:rPr>
          <w:rFonts w:eastAsia="맑은 고딕"/>
          <w:lang w:eastAsia="ko-KR"/>
        </w:rPr>
      </w:pPr>
      <w:r>
        <w:rPr>
          <w:rFonts w:eastAsia="맑은 고딕" w:hint="eastAsia"/>
          <w:lang w:eastAsia="ko-KR"/>
        </w:rPr>
        <w:t xml:space="preserve">SVMs are very attractive for the classification of remotely sensed data. </w:t>
      </w:r>
      <w:r>
        <w:rPr>
          <w:rFonts w:eastAsia="맑은 고딕"/>
          <w:lang w:eastAsia="ko-KR"/>
        </w:rPr>
        <w:t>This approach seeks to find the optimal separating hyperplane between classed by focusing on the training cases that lie at the edge of the class distributions, the support vectors, with the other training</w:t>
      </w:r>
      <w:r w:rsidR="009A2CE5">
        <w:rPr>
          <w:rFonts w:eastAsia="맑은 고딕"/>
          <w:lang w:eastAsia="ko-KR"/>
        </w:rPr>
        <w:t xml:space="preserve"> cases effectively discarded [</w:t>
      </w:r>
      <w:r w:rsidR="009A2CE5">
        <w:rPr>
          <w:rFonts w:eastAsia="맑은 고딕" w:hint="eastAsia"/>
          <w:lang w:eastAsia="ko-KR"/>
        </w:rPr>
        <w:t>5</w:t>
      </w:r>
      <w:r>
        <w:rPr>
          <w:rFonts w:eastAsia="맑은 고딕"/>
          <w:lang w:eastAsia="ko-KR"/>
        </w:rPr>
        <w:t>].</w:t>
      </w:r>
    </w:p>
    <w:p w14:paraId="2FC36944" w14:textId="0630BAF9" w:rsidR="00E76918" w:rsidRDefault="00E76918" w:rsidP="00E76918">
      <w:pPr>
        <w:pStyle w:val="p1a"/>
        <w:ind w:firstLineChars="50" w:firstLine="100"/>
        <w:rPr>
          <w:rFonts w:eastAsia="맑은 고딕"/>
          <w:lang w:eastAsia="ko-KR"/>
        </w:rPr>
      </w:pPr>
      <w:r>
        <w:rPr>
          <w:rFonts w:eastAsia="맑은 고딕"/>
          <w:lang w:eastAsia="ko-KR"/>
        </w:rPr>
        <w:t>SVM differ radically from Neural Networks in that SVM training always finds a global minimum, the main difference between ANN and SVM is the principal of risk minimization</w:t>
      </w:r>
      <w:r w:rsidR="00395FD7">
        <w:rPr>
          <w:rFonts w:eastAsia="맑은 고딕"/>
          <w:lang w:eastAsia="ko-KR"/>
        </w:rPr>
        <w:t>. In case of SVM, structural risk minimization principle is applied by minimizing an upper bound on the expected risk whereas in ANN, traditional empirical risk minimization is used minimizing the error on the training data. The difference in risk minimization is to improve the generalization performance of SVM compared to ANN.</w:t>
      </w:r>
    </w:p>
    <w:p w14:paraId="1681A632" w14:textId="20CC8113" w:rsidR="00395FD7" w:rsidRDefault="00395FD7" w:rsidP="00E76918">
      <w:pPr>
        <w:pStyle w:val="p1a"/>
        <w:ind w:firstLineChars="50" w:firstLine="100"/>
        <w:rPr>
          <w:rFonts w:eastAsia="맑은 고딕"/>
          <w:lang w:eastAsia="ko-KR"/>
        </w:rPr>
      </w:pPr>
      <w:r>
        <w:rPr>
          <w:rFonts w:eastAsia="맑은 고딕"/>
          <w:lang w:eastAsia="ko-KR"/>
        </w:rPr>
        <w:t xml:space="preserve">There are two main limitations in ANN which are solved by SVM. For ANN, there is no theoretic relation between the ANN structure and the classification task. However, SVM have a relationship between the structure (the support vectors) and the classification tasks. Also, </w:t>
      </w:r>
      <w:r w:rsidR="00C65B95">
        <w:rPr>
          <w:rFonts w:eastAsia="맑은 고딕"/>
          <w:lang w:eastAsia="ko-KR"/>
        </w:rPr>
        <w:t xml:space="preserve">SVM optimize the separation surfaces between two classes when </w:t>
      </w:r>
      <w:r>
        <w:rPr>
          <w:rFonts w:eastAsia="맑은 고딕"/>
          <w:lang w:eastAsia="ko-KR"/>
        </w:rPr>
        <w:t>ANN derive hyperplanes separation surfaces, in feature representation space, which are not optimal in terms of margin between examples of two different classes.</w:t>
      </w:r>
    </w:p>
    <w:p w14:paraId="25DFB125" w14:textId="790F7A6D" w:rsidR="00273A19" w:rsidRDefault="00C65B95" w:rsidP="00A045A5">
      <w:pPr>
        <w:pStyle w:val="p1a"/>
        <w:ind w:firstLineChars="50" w:firstLine="100"/>
        <w:rPr>
          <w:rFonts w:eastAsia="맑은 고딕" w:hint="eastAsia"/>
          <w:lang w:eastAsia="ko-KR"/>
        </w:rPr>
      </w:pPr>
      <w:r>
        <w:rPr>
          <w:rFonts w:eastAsia="맑은 고딕"/>
          <w:lang w:eastAsia="ko-KR"/>
        </w:rPr>
        <w:lastRenderedPageBreak/>
        <w:t>The complete mathematical formul</w:t>
      </w:r>
      <w:r w:rsidR="009A2CE5">
        <w:rPr>
          <w:rFonts w:eastAsia="맑은 고딕"/>
          <w:lang w:eastAsia="ko-KR"/>
        </w:rPr>
        <w:t>ation of SVM can be found in [</w:t>
      </w:r>
      <w:r w:rsidR="009A2CE5">
        <w:rPr>
          <w:rFonts w:eastAsia="맑은 고딕" w:hint="eastAsia"/>
          <w:lang w:eastAsia="ko-KR"/>
        </w:rPr>
        <w:t>6</w:t>
      </w:r>
      <w:r>
        <w:rPr>
          <w:rFonts w:eastAsia="맑은 고딕"/>
          <w:lang w:eastAsia="ko-KR"/>
        </w:rPr>
        <w:t>]. We just present a brief description of the classification process.</w:t>
      </w:r>
    </w:p>
    <w:p w14:paraId="7B142FD8" w14:textId="18753697" w:rsidR="003E2AB9" w:rsidRPr="00273A19" w:rsidRDefault="00951EB7" w:rsidP="00273A19">
      <w:pPr>
        <w:ind w:firstLine="0"/>
        <w:rPr>
          <w:b/>
        </w:rPr>
      </w:pPr>
      <w:r w:rsidRPr="00273A19">
        <w:rPr>
          <w:b/>
        </w:rPr>
        <w:t xml:space="preserve">2.2.1 </w:t>
      </w:r>
      <w:r w:rsidR="00C65B95" w:rsidRPr="00273A19">
        <w:rPr>
          <w:b/>
        </w:rPr>
        <w:t>SVM basis</w:t>
      </w:r>
    </w:p>
    <w:p w14:paraId="1ED34F97" w14:textId="3DDDADB4" w:rsidR="00FD7B3A" w:rsidRDefault="00206701" w:rsidP="00F078AA">
      <w:pPr>
        <w:ind w:firstLineChars="50" w:firstLine="100"/>
        <w:rPr>
          <w:rFonts w:eastAsia="맑은 고딕"/>
          <w:lang w:eastAsia="ko-KR"/>
        </w:rPr>
      </w:pPr>
      <w:r>
        <w:t xml:space="preserve">The basic nature of classification with an SVM can be illustrated most easily for the simple situation in which there are two linearly separable classes in D-dimensional space. Using L training points, where each input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맑은 고딕" w:hint="eastAsia"/>
          <w:lang w:eastAsia="ko-KR"/>
        </w:rPr>
        <w:t xml:space="preserve"> has D </w:t>
      </w:r>
      <w:r>
        <w:rPr>
          <w:rFonts w:eastAsia="맑은 고딕"/>
          <w:lang w:eastAsia="ko-KR"/>
        </w:rPr>
        <w:t>attributes</w:t>
      </w:r>
      <w:r>
        <w:rPr>
          <w:rFonts w:eastAsia="맑은 고딕" w:hint="eastAsia"/>
          <w:lang w:eastAsia="ko-KR"/>
        </w:rPr>
        <w:t xml:space="preserve"> (i.e. </w:t>
      </w:r>
      <w:r>
        <w:rPr>
          <w:rFonts w:eastAsia="맑은 고딕"/>
          <w:lang w:eastAsia="ko-KR"/>
        </w:rPr>
        <w:t xml:space="preserve">is of dimensionality D) and is one of two classes </w:t>
      </w:r>
      <m:oMath>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oMath>
      <w:r>
        <w:rPr>
          <w:rFonts w:eastAsia="맑은 고딕" w:hint="eastAsia"/>
          <w:lang w:eastAsia="ko-KR"/>
        </w:rPr>
        <w:t>=-1 or +1.</w:t>
      </w:r>
    </w:p>
    <w:p w14:paraId="5A18F32E" w14:textId="79952150" w:rsidR="00206701" w:rsidRDefault="00206701" w:rsidP="002551BA">
      <w:pPr>
        <w:ind w:firstLine="0"/>
        <w:jc w:val="center"/>
        <w:rPr>
          <w:rFonts w:eastAsia="맑은 고딕"/>
          <w:lang w:eastAsia="ko-KR"/>
        </w:rPr>
      </w:pPr>
      <m:oMath>
        <m:r>
          <m:rPr>
            <m:sty m:val="p"/>
          </m:rPr>
          <w:rPr>
            <w:rFonts w:ascii="Cambria Math" w:eastAsia="맑은 고딕" w:hAnsi="Cambria Math"/>
            <w:lang w:eastAsia="ko-KR"/>
          </w:rPr>
          <m:t>{</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맑은 고딕" w:hint="eastAsia"/>
          <w:lang w:eastAsia="ko-KR"/>
        </w:rPr>
        <w:t>,</w:t>
      </w:r>
      <m:oMath>
        <m:r>
          <m:rPr>
            <m:sty m:val="p"/>
          </m:rPr>
          <w:rPr>
            <w:rFonts w:ascii="Cambria Math" w:eastAsia="맑은 고딕" w:hAnsi="Cambria Math"/>
            <w:lang w:eastAsia="ko-KR"/>
          </w:rPr>
          <m:t xml:space="preserve"> </m:t>
        </m:r>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r>
          <w:rPr>
            <w:rFonts w:ascii="Cambria Math" w:eastAsia="맑은 고딕" w:hAnsi="Cambria Math"/>
            <w:lang w:eastAsia="ko-KR"/>
          </w:rPr>
          <m:t xml:space="preserve">}                where i=1…L, </m:t>
        </m:r>
        <m:sSub>
          <m:sSubPr>
            <m:ctrlPr>
              <w:rPr>
                <w:rFonts w:ascii="Cambria Math" w:eastAsia="맑은 고딕" w:hAnsi="Cambria Math"/>
                <w:lang w:eastAsia="ko-KR"/>
              </w:rPr>
            </m:ctrlPr>
          </m:sSubPr>
          <m:e>
            <m:r>
              <w:rPr>
                <w:rFonts w:ascii="Cambria Math" w:eastAsia="맑은 고딕" w:hAnsi="Cambria Math"/>
                <w:lang w:eastAsia="ko-KR"/>
              </w:rPr>
              <m:t xml:space="preserve"> y</m:t>
            </m:r>
          </m:e>
          <m:sub>
            <m:r>
              <w:rPr>
                <w:rFonts w:ascii="Cambria Math" w:eastAsia="맑은 고딕" w:hAnsi="Cambria Math"/>
                <w:lang w:eastAsia="ko-KR"/>
              </w:rPr>
              <m:t>i</m:t>
            </m:r>
          </m:sub>
        </m:sSub>
        <m:r>
          <w:rPr>
            <w:rFonts w:ascii="Cambria Math" w:eastAsia="맑은 고딕" w:hAnsi="Cambria Math"/>
            <w:lang w:eastAsia="ko-KR"/>
          </w:rPr>
          <m:t>∈</m:t>
        </m:r>
        <m:d>
          <m:dPr>
            <m:begChr m:val="{"/>
            <m:endChr m:val="}"/>
            <m:ctrlPr>
              <w:rPr>
                <w:rFonts w:ascii="Cambria Math" w:eastAsia="맑은 고딕" w:hAnsi="Cambria Math"/>
                <w:i/>
                <w:lang w:eastAsia="ko-KR"/>
              </w:rPr>
            </m:ctrlPr>
          </m:dPr>
          <m:e>
            <m:r>
              <w:rPr>
                <w:rFonts w:ascii="Cambria Math" w:eastAsia="맑은 고딕" w:hAnsi="Cambria Math"/>
                <w:lang w:eastAsia="ko-KR"/>
              </w:rPr>
              <m:t>-1,1</m:t>
            </m:r>
          </m:e>
        </m:d>
        <m:r>
          <w:rPr>
            <w:rFonts w:ascii="Cambria Math" w:eastAsia="맑은 고딕" w:hAnsi="Cambria Math"/>
            <w:lang w:eastAsia="ko-KR"/>
          </w:rPr>
          <m:t>,  x∈</m:t>
        </m:r>
        <m:sSup>
          <m:sSupPr>
            <m:ctrlPr>
              <w:rPr>
                <w:rFonts w:ascii="Cambria Math" w:eastAsia="맑은 고딕" w:hAnsi="Cambria Math"/>
                <w:i/>
                <w:lang w:eastAsia="ko-KR"/>
              </w:rPr>
            </m:ctrlPr>
          </m:sSupPr>
          <m:e>
            <m:r>
              <w:rPr>
                <w:rFonts w:ascii="Cambria Math" w:eastAsia="맑은 고딕" w:hAnsi="Cambria Math"/>
                <w:lang w:eastAsia="ko-KR"/>
              </w:rPr>
              <m:t>R</m:t>
            </m:r>
          </m:e>
          <m:sup>
            <m:r>
              <w:rPr>
                <w:rFonts w:ascii="Cambria Math" w:eastAsia="맑은 고딕" w:hAnsi="Cambria Math"/>
                <w:lang w:eastAsia="ko-KR"/>
              </w:rPr>
              <m:t>D</m:t>
            </m:r>
          </m:sup>
        </m:sSup>
      </m:oMath>
    </w:p>
    <w:p w14:paraId="7E591758" w14:textId="5E923005" w:rsidR="00F078AA" w:rsidRDefault="00F078AA" w:rsidP="00F078AA">
      <w:pPr>
        <w:ind w:firstLine="0"/>
        <w:rPr>
          <w:rFonts w:eastAsia="맑은 고딕"/>
          <w:lang w:eastAsia="ko-KR"/>
        </w:rPr>
      </w:pPr>
      <w:r>
        <w:rPr>
          <w:rFonts w:eastAsia="맑은 고딕" w:hint="eastAsia"/>
          <w:lang w:eastAsia="ko-KR"/>
        </w:rPr>
        <w:t xml:space="preserve"> Many hyperplanes could be fitted to separate the classes, but there is only one optimal separating hyperplane, which is expected to generalize well in comparison to </w:t>
      </w:r>
      <w:r w:rsidR="00B8016B">
        <w:rPr>
          <w:rFonts w:eastAsia="맑은 고딕"/>
          <w:lang w:eastAsia="ko-KR"/>
        </w:rPr>
        <w:t xml:space="preserve">other hyperplanes. This optimal hyperplane should run between two classes, with all cases of a class located to one side of the separating hyperplane, which is itself located such that the distance to the closest training data points in both of the classes is as large as possible. This hyperplane can be described by </w:t>
      </w:r>
      <w:r w:rsidR="00B8016B">
        <w:rPr>
          <w:rFonts w:eastAsia="맑은 고딕"/>
          <w:b/>
          <w:lang w:eastAsia="ko-KR"/>
        </w:rPr>
        <w:t>w</w:t>
      </w:r>
      <w:r w:rsidR="00B8016B">
        <w:rPr>
          <w:rFonts w:ascii="맑은 고딕" w:eastAsia="맑은 고딕" w:hAnsi="맑은 고딕" w:hint="eastAsia"/>
          <w:b/>
          <w:lang w:eastAsia="ko-KR"/>
        </w:rPr>
        <w:t>∙</w:t>
      </w:r>
      <w:r w:rsidR="00B8016B" w:rsidRPr="00B8016B">
        <w:rPr>
          <w:rFonts w:eastAsia="맑은 고딕"/>
          <w:b/>
          <w:lang w:eastAsia="ko-KR"/>
        </w:rPr>
        <w:t>x</w:t>
      </w:r>
      <w:r w:rsidR="00B8016B">
        <w:rPr>
          <w:rFonts w:eastAsia="맑은 고딕"/>
          <w:b/>
          <w:lang w:eastAsia="ko-KR"/>
        </w:rPr>
        <w:t xml:space="preserve"> + </w:t>
      </w:r>
      <w:r w:rsidR="00B8016B" w:rsidRPr="00B8016B">
        <w:rPr>
          <w:rFonts w:eastAsia="맑은 고딕"/>
          <w:lang w:eastAsia="ko-KR"/>
        </w:rPr>
        <w:t>b = 0</w:t>
      </w:r>
      <w:r w:rsidR="00B8016B">
        <w:rPr>
          <w:rFonts w:eastAsia="맑은 고딕"/>
          <w:lang w:eastAsia="ko-KR"/>
        </w:rPr>
        <w:t xml:space="preserve"> where </w:t>
      </w:r>
      <w:r w:rsidR="00B8016B" w:rsidRPr="00B8016B">
        <w:rPr>
          <w:rFonts w:eastAsia="맑은 고딕"/>
          <w:b/>
          <w:lang w:eastAsia="ko-KR"/>
        </w:rPr>
        <w:t>w</w:t>
      </w:r>
      <w:r w:rsidR="00B8016B">
        <w:rPr>
          <w:rFonts w:eastAsia="맑은 고딕"/>
          <w:lang w:eastAsia="ko-KR"/>
        </w:rPr>
        <w:t xml:space="preserve"> is normal to hyperplane and </w:t>
      </w:r>
      <m:oMath>
        <m:f>
          <m:fPr>
            <m:ctrlPr>
              <w:rPr>
                <w:rFonts w:ascii="Cambria Math" w:eastAsia="맑은 고딕" w:hAnsi="Cambria Math"/>
                <w:lang w:eastAsia="ko-KR"/>
              </w:rPr>
            </m:ctrlPr>
          </m:fPr>
          <m:num>
            <m:r>
              <w:rPr>
                <w:rFonts w:ascii="Cambria Math" w:eastAsia="맑은 고딕" w:hAnsi="Cambria Math"/>
                <w:lang w:eastAsia="ko-KR"/>
              </w:rPr>
              <m:t>b</m:t>
            </m:r>
          </m:num>
          <m:den>
            <m:r>
              <w:rPr>
                <w:rFonts w:ascii="Cambria Math" w:eastAsia="맑은 고딕" w:hAnsi="Cambria Math"/>
                <w:lang w:eastAsia="ko-KR"/>
              </w:rPr>
              <m:t>∥</m:t>
            </m:r>
            <m:r>
              <m:rPr>
                <m:sty m:val="bi"/>
              </m:rPr>
              <w:rPr>
                <w:rFonts w:ascii="Cambria Math" w:eastAsia="맑은 고딕" w:hAnsi="Cambria Math"/>
                <w:lang w:eastAsia="ko-KR"/>
              </w:rPr>
              <m:t>w</m:t>
            </m:r>
            <m:r>
              <w:rPr>
                <w:rFonts w:ascii="Cambria Math" w:eastAsia="맑은 고딕" w:hAnsi="Cambria Math"/>
                <w:lang w:eastAsia="ko-KR"/>
              </w:rPr>
              <m:t>∥</m:t>
            </m:r>
          </m:den>
        </m:f>
      </m:oMath>
      <w:r w:rsidR="00B8016B">
        <w:rPr>
          <w:rFonts w:eastAsia="맑은 고딕" w:hint="eastAsia"/>
          <w:lang w:eastAsia="ko-KR"/>
        </w:rPr>
        <w:t xml:space="preserve"> is the perpendicular distance from the hyperplane to the origin.</w:t>
      </w:r>
    </w:p>
    <w:p w14:paraId="0C676FD3" w14:textId="77777777" w:rsidR="0015277F" w:rsidRDefault="00F00B5F" w:rsidP="00F4651B">
      <w:pPr>
        <w:keepNext/>
        <w:ind w:firstLine="0"/>
        <w:jc w:val="center"/>
      </w:pPr>
      <w:r>
        <w:rPr>
          <w:rFonts w:eastAsia="맑은 고딕" w:hint="eastAsia"/>
          <w:noProof/>
          <w:lang w:eastAsia="ko-KR"/>
        </w:rPr>
        <w:drawing>
          <wp:inline distT="0" distB="0" distL="0" distR="0" wp14:anchorId="47D6AE2D" wp14:editId="336E00A9">
            <wp:extent cx="3602581" cy="2131141"/>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3622872" cy="2143144"/>
                    </a:xfrm>
                    <a:prstGeom prst="rect">
                      <a:avLst/>
                    </a:prstGeom>
                  </pic:spPr>
                </pic:pic>
              </a:graphicData>
            </a:graphic>
          </wp:inline>
        </w:drawing>
      </w:r>
    </w:p>
    <w:p w14:paraId="3754B23D" w14:textId="4941B044" w:rsidR="00F00B5F" w:rsidRDefault="0015277F" w:rsidP="00F4651B">
      <w:pPr>
        <w:pStyle w:val="af1"/>
        <w:jc w:val="center"/>
      </w:pPr>
      <w:r>
        <w:t xml:space="preserve">Figure </w:t>
      </w:r>
      <w:r w:rsidR="00823A04">
        <w:fldChar w:fldCharType="begin"/>
      </w:r>
      <w:r w:rsidR="00823A04">
        <w:instrText xml:space="preserve"> SEQ Figure \* ARABIC </w:instrText>
      </w:r>
      <w:r w:rsidR="00823A04">
        <w:fldChar w:fldCharType="separate"/>
      </w:r>
      <w:r>
        <w:rPr>
          <w:noProof/>
        </w:rPr>
        <w:t>3</w:t>
      </w:r>
      <w:r w:rsidR="00823A04">
        <w:rPr>
          <w:noProof/>
        </w:rPr>
        <w:fldChar w:fldCharType="end"/>
      </w:r>
      <w:r>
        <w:rPr>
          <w:rFonts w:eastAsia="맑은 고딕" w:hint="eastAsia"/>
          <w:lang w:eastAsia="ko-KR"/>
        </w:rPr>
        <w:t xml:space="preserve"> Hyperplane through two linearly separable classes</w:t>
      </w:r>
    </w:p>
    <w:p w14:paraId="31916FEA" w14:textId="77777777" w:rsidR="00A86B19" w:rsidRDefault="00A86B19" w:rsidP="003E7ED4">
      <w:pPr>
        <w:ind w:firstLineChars="50" w:firstLine="100"/>
        <w:rPr>
          <w:rFonts w:eastAsia="맑은 고딕"/>
          <w:lang w:eastAsia="ko-KR"/>
        </w:rPr>
      </w:pPr>
      <w:r>
        <w:rPr>
          <w:rFonts w:eastAsia="맑은 고딕" w:hint="eastAsia"/>
          <w:lang w:eastAsia="ko-KR"/>
        </w:rPr>
        <w:t xml:space="preserve">The support vectors lie </w:t>
      </w:r>
      <w:r>
        <w:rPr>
          <w:rFonts w:eastAsia="맑은 고딕"/>
          <w:lang w:eastAsia="ko-KR"/>
        </w:rPr>
        <w:t xml:space="preserve">on two hyperplanes, which are parallel to the optimal hyper plane, of equation: </w:t>
      </w:r>
    </w:p>
    <w:p w14:paraId="3A64C3F1" w14:textId="7EE231E2" w:rsidR="00F00B5F" w:rsidRDefault="00823A04" w:rsidP="00A86B19">
      <w:pPr>
        <w:ind w:firstLine="0"/>
        <w:rPr>
          <w:rFonts w:eastAsia="맑은 고딕"/>
          <w:lang w:eastAsia="ko-KR"/>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A86B19">
        <w:rPr>
          <w:rFonts w:eastAsia="맑은 고딕"/>
          <w:b/>
          <w:lang w:eastAsia="ko-KR"/>
        </w:rPr>
        <w:t>w</w:t>
      </w:r>
      <w:r w:rsidR="00A86B19">
        <w:rPr>
          <w:rFonts w:ascii="맑은 고딕" w:eastAsia="맑은 고딕" w:hAnsi="맑은 고딕" w:hint="eastAsia"/>
          <w:b/>
          <w:lang w:eastAsia="ko-KR"/>
        </w:rPr>
        <w:t>∙</w:t>
      </w:r>
      <w:r w:rsidR="00A86B19" w:rsidRPr="00B8016B">
        <w:rPr>
          <w:rFonts w:eastAsia="맑은 고딕"/>
          <w:b/>
          <w:lang w:eastAsia="ko-KR"/>
        </w:rPr>
        <w:t>x</w:t>
      </w:r>
      <w:r w:rsidR="00A86B19">
        <w:rPr>
          <w:rFonts w:eastAsia="맑은 고딕"/>
          <w:b/>
          <w:lang w:eastAsia="ko-KR"/>
        </w:rPr>
        <w:t xml:space="preserve"> + </w:t>
      </w:r>
      <w:r w:rsidR="00A86B19" w:rsidRPr="00B8016B">
        <w:rPr>
          <w:rFonts w:eastAsia="맑은 고딕"/>
          <w:lang w:eastAsia="ko-KR"/>
        </w:rPr>
        <w:t>b</w:t>
      </w:r>
      <w:r w:rsidR="00A86B19">
        <w:rPr>
          <w:rFonts w:eastAsia="맑은 고딕"/>
          <w:lang w:eastAsia="ko-KR"/>
        </w:rPr>
        <w:t xml:space="preserve"> </w:t>
      </w:r>
      <m:oMath>
        <m:r>
          <m:rPr>
            <m:sty m:val="p"/>
          </m:rPr>
          <w:rPr>
            <w:rFonts w:ascii="Cambria Math" w:eastAsia="맑은 고딕" w:hAnsi="Cambria Math"/>
            <w:lang w:eastAsia="ko-KR"/>
          </w:rPr>
          <m:t xml:space="preserve">≥+1        </m:t>
        </m:r>
        <m:r>
          <m:rPr>
            <m:sty m:val="p"/>
          </m:rPr>
          <w:rPr>
            <w:rFonts w:ascii="Cambria Math" w:eastAsia="맑은 고딕" w:hAnsi="Cambria Math" w:hint="eastAsia"/>
            <w:lang w:eastAsia="ko-KR"/>
          </w:rPr>
          <m:t xml:space="preserve">for </m:t>
        </m:r>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r>
          <w:rPr>
            <w:rFonts w:ascii="Cambria Math" w:eastAsia="맑은 고딕" w:hAnsi="Cambria Math"/>
            <w:lang w:eastAsia="ko-KR"/>
          </w:rPr>
          <m:t>=+1</m:t>
        </m:r>
      </m:oMath>
    </w:p>
    <w:p w14:paraId="1CE140C6" w14:textId="35264AA2" w:rsidR="00A86B19" w:rsidRPr="00A86B19" w:rsidRDefault="00823A04" w:rsidP="00A86B19">
      <w:pPr>
        <w:ind w:firstLine="0"/>
        <w:rPr>
          <w:rFonts w:eastAsia="맑은 고딕"/>
          <w:lang w:eastAsia="ko-KR"/>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A86B19">
        <w:rPr>
          <w:rFonts w:eastAsia="맑은 고딕"/>
          <w:b/>
          <w:lang w:eastAsia="ko-KR"/>
        </w:rPr>
        <w:t>w</w:t>
      </w:r>
      <w:r w:rsidR="00A86B19">
        <w:rPr>
          <w:rFonts w:ascii="맑은 고딕" w:eastAsia="맑은 고딕" w:hAnsi="맑은 고딕" w:hint="eastAsia"/>
          <w:b/>
          <w:lang w:eastAsia="ko-KR"/>
        </w:rPr>
        <w:t>∙</w:t>
      </w:r>
      <w:r w:rsidR="00A86B19" w:rsidRPr="00B8016B">
        <w:rPr>
          <w:rFonts w:eastAsia="맑은 고딕"/>
          <w:b/>
          <w:lang w:eastAsia="ko-KR"/>
        </w:rPr>
        <w:t>x</w:t>
      </w:r>
      <w:r w:rsidR="00A86B19">
        <w:rPr>
          <w:rFonts w:eastAsia="맑은 고딕"/>
          <w:b/>
          <w:lang w:eastAsia="ko-KR"/>
        </w:rPr>
        <w:t xml:space="preserve"> + </w:t>
      </w:r>
      <w:r w:rsidR="00A86B19" w:rsidRPr="00B8016B">
        <w:rPr>
          <w:rFonts w:eastAsia="맑은 고딕"/>
          <w:lang w:eastAsia="ko-KR"/>
        </w:rPr>
        <w:t>b</w:t>
      </w:r>
      <w:r w:rsidR="00A86B19">
        <w:rPr>
          <w:rFonts w:eastAsia="맑은 고딕"/>
          <w:lang w:eastAsia="ko-KR"/>
        </w:rPr>
        <w:t xml:space="preserve"> </w:t>
      </w:r>
      <m:oMath>
        <m:r>
          <m:rPr>
            <m:sty m:val="p"/>
          </m:rPr>
          <w:rPr>
            <w:rFonts w:ascii="Cambria Math" w:eastAsia="맑은 고딕" w:hAnsi="Cambria Math"/>
            <w:lang w:eastAsia="ko-KR"/>
          </w:rPr>
          <m:t xml:space="preserve">≤-1        </m:t>
        </m:r>
        <m:r>
          <m:rPr>
            <m:sty m:val="p"/>
          </m:rPr>
          <w:rPr>
            <w:rFonts w:ascii="Cambria Math" w:eastAsia="맑은 고딕" w:hAnsi="Cambria Math" w:hint="eastAsia"/>
            <w:lang w:eastAsia="ko-KR"/>
          </w:rPr>
          <m:t xml:space="preserve">for </m:t>
        </m:r>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r>
          <w:rPr>
            <w:rFonts w:ascii="Cambria Math" w:eastAsia="맑은 고딕" w:hAnsi="Cambria Math"/>
            <w:lang w:eastAsia="ko-KR"/>
          </w:rPr>
          <m:t>=-1</m:t>
        </m:r>
      </m:oMath>
    </w:p>
    <w:p w14:paraId="46A0AB87" w14:textId="229CDE39" w:rsidR="00A86B19" w:rsidRDefault="003E7ED4" w:rsidP="00A86B19">
      <w:pPr>
        <w:ind w:firstLine="0"/>
        <w:rPr>
          <w:rFonts w:eastAsia="맑은 고딕"/>
          <w:lang w:eastAsia="ko-KR"/>
        </w:rPr>
      </w:pPr>
      <w:r>
        <w:rPr>
          <w:rFonts w:eastAsia="맑은 고딕" w:hint="eastAsia"/>
          <w:lang w:eastAsia="ko-KR"/>
        </w:rPr>
        <w:t xml:space="preserve"> The </w:t>
      </w:r>
      <w:r>
        <w:rPr>
          <w:rFonts w:eastAsia="맑은 고딕"/>
          <w:lang w:eastAsia="ko-KR"/>
        </w:rPr>
        <w:t xml:space="preserve">maximization of the margin with the equation of the two support vector hyperplanes leads to the following constrained optimization problem. </w:t>
      </w:r>
    </w:p>
    <w:p w14:paraId="0284D9EB" w14:textId="19373539" w:rsidR="00A86B19" w:rsidRPr="00426168" w:rsidRDefault="003E7ED4" w:rsidP="00A86B19">
      <w:pPr>
        <w:ind w:firstLine="0"/>
        <w:rPr>
          <w:rFonts w:eastAsia="맑은 고딕"/>
          <w:lang w:eastAsia="ko-KR"/>
        </w:rPr>
      </w:pPr>
      <m:oMathPara>
        <m:oMath>
          <m:r>
            <m:rPr>
              <m:sty m:val="p"/>
            </m:rPr>
            <w:rPr>
              <w:rFonts w:ascii="Cambria Math" w:eastAsia="맑은 고딕" w:hAnsi="Cambria Math"/>
              <w:lang w:eastAsia="ko-KR"/>
            </w:rPr>
            <m:t>min</m:t>
          </m:r>
          <m:f>
            <m:fPr>
              <m:ctrlPr>
                <w:rPr>
                  <w:rFonts w:ascii="Cambria Math" w:eastAsia="맑은 고딕" w:hAnsi="Cambria Math"/>
                  <w:lang w:eastAsia="ko-KR"/>
                </w:rPr>
              </m:ctrlPr>
            </m:fPr>
            <m:num>
              <m:r>
                <w:rPr>
                  <w:rFonts w:ascii="Cambria Math" w:eastAsia="맑은 고딕" w:hAnsi="Cambria Math"/>
                  <w:lang w:eastAsia="ko-KR"/>
                </w:rPr>
                <m:t>1</m:t>
              </m:r>
            </m:num>
            <m:den>
              <m:r>
                <w:rPr>
                  <w:rFonts w:ascii="Cambria Math" w:eastAsia="맑은 고딕" w:hAnsi="Cambria Math"/>
                  <w:lang w:eastAsia="ko-KR"/>
                </w:rPr>
                <m:t>2</m:t>
              </m:r>
            </m:den>
          </m:f>
          <m:sSup>
            <m:sSupPr>
              <m:ctrlPr>
                <w:rPr>
                  <w:rFonts w:ascii="Cambria Math" w:eastAsia="맑은 고딕" w:hAnsi="Cambria Math"/>
                  <w:i/>
                  <w:lang w:eastAsia="ko-KR"/>
                </w:rPr>
              </m:ctrlPr>
            </m:sSupPr>
            <m:e>
              <m:r>
                <w:rPr>
                  <w:rFonts w:ascii="Cambria Math" w:eastAsia="맑은 고딕" w:hAnsi="Cambria Math"/>
                  <w:lang w:eastAsia="ko-KR"/>
                </w:rPr>
                <m:t>∥</m:t>
              </m:r>
              <m:r>
                <m:rPr>
                  <m:sty m:val="bi"/>
                </m:rPr>
                <w:rPr>
                  <w:rFonts w:ascii="Cambria Math" w:eastAsia="맑은 고딕" w:hAnsi="Cambria Math"/>
                  <w:lang w:eastAsia="ko-KR"/>
                </w:rPr>
                <m:t>w</m:t>
              </m:r>
              <m:r>
                <w:rPr>
                  <w:rFonts w:ascii="Cambria Math" w:eastAsia="맑은 고딕" w:hAnsi="Cambria Math"/>
                  <w:lang w:eastAsia="ko-KR"/>
                </w:rPr>
                <m:t>∥</m:t>
              </m:r>
            </m:e>
            <m:sup>
              <m:r>
                <w:rPr>
                  <w:rFonts w:ascii="Cambria Math" w:eastAsia="맑은 고딕" w:hAnsi="Cambria Math"/>
                  <w:lang w:eastAsia="ko-KR"/>
                </w:rPr>
                <m:t>2</m:t>
              </m:r>
            </m:sup>
          </m:sSup>
          <m:r>
            <w:rPr>
              <w:rFonts w:ascii="Cambria Math" w:eastAsia="맑은 고딕" w:hAnsi="Cambria Math"/>
              <w:lang w:eastAsia="ko-KR"/>
            </w:rPr>
            <m:t xml:space="preserve">      s.t      </m:t>
          </m:r>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d>
            <m:dPr>
              <m:ctrlPr>
                <w:rPr>
                  <w:rFonts w:ascii="Cambria Math" w:eastAsia="맑은 고딕" w:hAnsi="Cambria Math"/>
                  <w:i/>
                  <w:lang w:eastAsia="ko-KR"/>
                </w:rPr>
              </m:ctrlPr>
            </m:dPr>
            <m:e>
              <m:sSub>
                <m:sSubPr>
                  <m:ctrlPr>
                    <w:rPr>
                      <w:rFonts w:ascii="Cambria Math" w:eastAsia="맑은 고딕" w:hAnsi="Cambria Math"/>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m:rPr>
                  <m:sty m:val="b"/>
                </m:rPr>
                <w:rPr>
                  <w:rFonts w:ascii="Cambria Math" w:eastAsia="맑은 고딕" w:hAnsi="Cambria Math" w:hint="eastAsia"/>
                  <w:lang w:eastAsia="ko-KR"/>
                </w:rPr>
                <m:t>∙</m:t>
              </m:r>
              <m:r>
                <m:rPr>
                  <m:sty m:val="b"/>
                </m:rPr>
                <w:rPr>
                  <w:rFonts w:ascii="Cambria Math" w:eastAsia="맑은 고딕" w:hAnsi="Cambria Math"/>
                  <w:lang w:eastAsia="ko-KR"/>
                </w:rPr>
                <m:t>w+</m:t>
              </m:r>
              <m:r>
                <m:rPr>
                  <m:sty m:val="p"/>
                </m:rPr>
                <w:rPr>
                  <w:rFonts w:ascii="Cambria Math" w:eastAsia="맑은 고딕" w:hAnsi="Cambria Math"/>
                  <w:lang w:eastAsia="ko-KR"/>
                </w:rPr>
                <m:t>b</m:t>
              </m:r>
              <m:ctrlPr>
                <w:rPr>
                  <w:rFonts w:ascii="Cambria Math" w:eastAsia="맑은 고딕" w:hAnsi="Cambria Math"/>
                  <w:lang w:eastAsia="ko-KR"/>
                </w:rPr>
              </m:ctrlPr>
            </m:e>
          </m:d>
          <m:r>
            <m:rPr>
              <m:sty m:val="p"/>
            </m:rPr>
            <w:rPr>
              <w:rFonts w:ascii="Cambria Math" w:eastAsia="맑은 고딕" w:hAnsi="Cambria Math"/>
              <w:lang w:eastAsia="ko-KR"/>
            </w:rPr>
            <m:t xml:space="preserve">-1≥0  </m:t>
          </m:r>
          <m:sSub>
            <m:sSubPr>
              <m:ctrlPr>
                <w:rPr>
                  <w:rFonts w:ascii="Cambria Math" w:eastAsia="맑은 고딕" w:hAnsi="Cambria Math"/>
                  <w:lang w:eastAsia="ko-KR"/>
                </w:rPr>
              </m:ctrlPr>
            </m:sSubPr>
            <m:e>
              <m:r>
                <m:rPr>
                  <m:sty m:val="p"/>
                </m:rPr>
                <w:rPr>
                  <w:rFonts w:ascii="Cambria Math" w:eastAsia="맑은 고딕" w:hAnsi="Cambria Math"/>
                  <w:lang w:eastAsia="ko-KR"/>
                </w:rPr>
                <m:t>∀</m:t>
              </m:r>
            </m:e>
            <m:sub>
              <m:r>
                <w:rPr>
                  <w:rFonts w:ascii="Cambria Math" w:eastAsia="맑은 고딕" w:hAnsi="Cambria Math"/>
                  <w:lang w:eastAsia="ko-KR"/>
                </w:rPr>
                <m:t>i</m:t>
              </m:r>
            </m:sub>
          </m:sSub>
        </m:oMath>
      </m:oMathPara>
    </w:p>
    <w:p w14:paraId="760179A3" w14:textId="77777777" w:rsidR="00426168" w:rsidRPr="00C0070C" w:rsidRDefault="00426168" w:rsidP="00A86B19">
      <w:pPr>
        <w:ind w:firstLine="0"/>
        <w:rPr>
          <w:rFonts w:eastAsia="맑은 고딕"/>
          <w:lang w:eastAsia="ko-KR"/>
        </w:rPr>
      </w:pPr>
    </w:p>
    <w:p w14:paraId="674DF1B8" w14:textId="7ACC85C3" w:rsidR="00C0070C" w:rsidRPr="00426168" w:rsidRDefault="00951EB7" w:rsidP="00E03920">
      <w:pPr>
        <w:ind w:firstLine="0"/>
        <w:rPr>
          <w:rFonts w:eastAsia="맑은 고딕"/>
          <w:b/>
          <w:lang w:eastAsia="ko-KR"/>
        </w:rPr>
      </w:pPr>
      <w:r w:rsidRPr="00426168">
        <w:rPr>
          <w:rFonts w:eastAsia="맑은 고딕" w:hint="eastAsia"/>
          <w:b/>
          <w:lang w:eastAsia="ko-KR"/>
        </w:rPr>
        <w:t>2</w:t>
      </w:r>
      <w:r w:rsidR="00C0070C" w:rsidRPr="00426168">
        <w:rPr>
          <w:rFonts w:eastAsia="맑은 고딕" w:hint="eastAsia"/>
          <w:b/>
          <w:lang w:eastAsia="ko-KR"/>
        </w:rPr>
        <w:t>.</w:t>
      </w:r>
      <w:r w:rsidRPr="00426168">
        <w:rPr>
          <w:rFonts w:eastAsia="맑은 고딕"/>
          <w:b/>
          <w:lang w:eastAsia="ko-KR"/>
        </w:rPr>
        <w:t>2.2</w:t>
      </w:r>
      <w:r w:rsidR="00C0070C" w:rsidRPr="00426168">
        <w:rPr>
          <w:rFonts w:eastAsia="맑은 고딕" w:hint="eastAsia"/>
          <w:b/>
          <w:lang w:eastAsia="ko-KR"/>
        </w:rPr>
        <w:t xml:space="preserve"> Non-linear </w:t>
      </w:r>
      <w:proofErr w:type="spellStart"/>
      <w:r w:rsidR="002551BA" w:rsidRPr="00426168">
        <w:rPr>
          <w:rFonts w:eastAsia="맑은 고딕"/>
          <w:b/>
          <w:lang w:eastAsia="ko-KR"/>
        </w:rPr>
        <w:t>separability</w:t>
      </w:r>
      <w:proofErr w:type="spellEnd"/>
    </w:p>
    <w:p w14:paraId="2F6FDA90" w14:textId="2F76CF64" w:rsidR="00557480" w:rsidRDefault="002551BA" w:rsidP="00557480">
      <w:pPr>
        <w:ind w:firstLine="0"/>
        <w:rPr>
          <w:rFonts w:eastAsia="맑은 고딕"/>
          <w:lang w:eastAsia="ko-KR"/>
        </w:rPr>
      </w:pPr>
      <w:r>
        <w:rPr>
          <w:rFonts w:eastAsia="맑은 고딕" w:hint="eastAsia"/>
          <w:lang w:eastAsia="ko-KR"/>
        </w:rPr>
        <w:t xml:space="preserve"> Commonly</w:t>
      </w:r>
      <w:r>
        <w:rPr>
          <w:rFonts w:eastAsia="맑은 고딕"/>
          <w:lang w:eastAsia="ko-KR"/>
        </w:rPr>
        <w:t xml:space="preserve"> the classes are not linearly separable, and the constraint of </w:t>
      </w:r>
      <m:oMath>
        <m:r>
          <m:rPr>
            <m:sty m:val="p"/>
          </m:rPr>
          <w:rPr>
            <w:rFonts w:ascii="Cambria Math" w:eastAsia="맑은 고딕" w:hAnsi="Cambria Math"/>
            <w:lang w:eastAsia="ko-KR"/>
          </w:rPr>
          <m:t xml:space="preserve"> </m:t>
        </m:r>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d>
          <m:dPr>
            <m:ctrlPr>
              <w:rPr>
                <w:rFonts w:ascii="Cambria Math" w:eastAsia="맑은 고딕" w:hAnsi="Cambria Math"/>
                <w:i/>
                <w:lang w:eastAsia="ko-KR"/>
              </w:rPr>
            </m:ctrlPr>
          </m:dPr>
          <m:e>
            <m:sSub>
              <m:sSubPr>
                <m:ctrlPr>
                  <w:rPr>
                    <w:rFonts w:ascii="Cambria Math" w:eastAsia="맑은 고딕" w:hAnsi="Cambria Math"/>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m:rPr>
                <m:sty m:val="b"/>
              </m:rPr>
              <w:rPr>
                <w:rFonts w:ascii="Cambria Math" w:eastAsia="맑은 고딕" w:hAnsi="Cambria Math" w:hint="eastAsia"/>
                <w:lang w:eastAsia="ko-KR"/>
              </w:rPr>
              <m:t>∙</m:t>
            </m:r>
            <m:r>
              <m:rPr>
                <m:sty m:val="b"/>
              </m:rPr>
              <w:rPr>
                <w:rFonts w:ascii="Cambria Math" w:eastAsia="맑은 고딕" w:hAnsi="Cambria Math"/>
                <w:lang w:eastAsia="ko-KR"/>
              </w:rPr>
              <m:t>w+</m:t>
            </m:r>
            <m:r>
              <m:rPr>
                <m:sty m:val="p"/>
              </m:rPr>
              <w:rPr>
                <w:rFonts w:ascii="Cambria Math" w:eastAsia="맑은 고딕" w:hAnsi="Cambria Math"/>
                <w:lang w:eastAsia="ko-KR"/>
              </w:rPr>
              <m:t>b</m:t>
            </m:r>
            <m:ctrlPr>
              <w:rPr>
                <w:rFonts w:ascii="Cambria Math" w:eastAsia="맑은 고딕" w:hAnsi="Cambria Math"/>
                <w:lang w:eastAsia="ko-KR"/>
              </w:rPr>
            </m:ctrlPr>
          </m:e>
        </m:d>
        <m:r>
          <m:rPr>
            <m:sty m:val="p"/>
          </m:rPr>
          <w:rPr>
            <w:rFonts w:ascii="Cambria Math" w:eastAsia="맑은 고딕" w:hAnsi="Cambria Math"/>
            <w:lang w:eastAsia="ko-KR"/>
          </w:rPr>
          <m:t>-1≥0</m:t>
        </m:r>
      </m:oMath>
      <w:r w:rsidR="00014C1A" w:rsidRPr="00014C1A">
        <w:rPr>
          <w:rFonts w:eastAsia="맑은 고딕"/>
          <w:lang w:eastAsia="ko-KR"/>
        </w:rPr>
        <w:t xml:space="preserve"> </w:t>
      </w:r>
      <w:r w:rsidR="00014C1A">
        <w:rPr>
          <w:rFonts w:eastAsia="맑은 고딕"/>
          <w:lang w:eastAsia="ko-KR"/>
        </w:rPr>
        <w:t xml:space="preserve"> cannot be satisfied. </w:t>
      </w:r>
      <w:r w:rsidR="00BC283A">
        <w:rPr>
          <w:rFonts w:eastAsia="맑은 고딕"/>
          <w:lang w:eastAsia="ko-KR"/>
        </w:rPr>
        <w:t xml:space="preserve">To deal with such cases using only linear separating boundaries, a new set of variables, sometimes referred to as slack variables </w:t>
      </w:r>
      <m:oMath>
        <m:sSubSup>
          <m:sSubSupPr>
            <m:ctrlPr>
              <w:rPr>
                <w:rFonts w:ascii="Cambria Math" w:eastAsia="맑은 고딕" w:hAnsi="Cambria Math"/>
                <w:lang w:eastAsia="ko-KR"/>
              </w:rPr>
            </m:ctrlPr>
          </m:sSubSupPr>
          <m:e>
            <m:d>
              <m:dPr>
                <m:begChr m:val="{"/>
                <m:endChr m:val="}"/>
                <m:ctrlPr>
                  <w:rPr>
                    <w:rFonts w:ascii="Cambria Math" w:eastAsia="맑은 고딕" w:hAnsi="Cambria Math"/>
                    <w:lang w:eastAsia="ko-KR"/>
                  </w:rPr>
                </m:ctrlPr>
              </m:dPr>
              <m:e>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e>
            </m:d>
          </m:e>
          <m:sub>
            <m:r>
              <w:rPr>
                <w:rFonts w:ascii="Cambria Math" w:eastAsia="맑은 고딕" w:hAnsi="Cambria Math"/>
                <w:lang w:eastAsia="ko-KR"/>
              </w:rPr>
              <m:t>i=1</m:t>
            </m:r>
          </m:sub>
          <m:sup>
            <m:r>
              <w:rPr>
                <w:rFonts w:ascii="Cambria Math" w:eastAsia="맑은 고딕" w:hAnsi="Cambria Math"/>
                <w:lang w:eastAsia="ko-KR"/>
              </w:rPr>
              <m:t>r</m:t>
            </m:r>
          </m:sup>
        </m:sSubSup>
      </m:oMath>
      <w:r w:rsidR="00BC283A">
        <w:rPr>
          <w:rFonts w:eastAsia="맑은 고딕" w:hint="eastAsia"/>
          <w:lang w:eastAsia="ko-KR"/>
        </w:rPr>
        <w:t xml:space="preserve">that </w:t>
      </w:r>
      <w:r w:rsidR="00BC283A">
        <w:rPr>
          <w:rFonts w:eastAsia="맑은 고딕" w:hint="eastAsia"/>
          <w:lang w:eastAsia="ko-KR"/>
        </w:rPr>
        <w:lastRenderedPageBreak/>
        <w:t>indicate the distance the case is from the optimal hyperplane and so the amount of violation of the constraints may be introduced.</w:t>
      </w:r>
    </w:p>
    <w:p w14:paraId="2AD0224B" w14:textId="335CE723" w:rsidR="00BC283A" w:rsidRDefault="00BC283A" w:rsidP="00557480">
      <w:pPr>
        <w:ind w:firstLine="0"/>
        <w:rPr>
          <w:rFonts w:eastAsia="맑은 고딕"/>
          <w:lang w:eastAsia="ko-KR"/>
        </w:rPr>
      </w:pPr>
      <w:r>
        <w:rPr>
          <w:rFonts w:eastAsia="맑은 고딕"/>
          <w:lang w:eastAsia="ko-KR"/>
        </w:rPr>
        <w:t>The constraint then becomes</w:t>
      </w:r>
    </w:p>
    <w:p w14:paraId="0E1BEEA7" w14:textId="42B4297B" w:rsidR="00BC283A" w:rsidRPr="00BC283A" w:rsidRDefault="00823A04" w:rsidP="00557480">
      <w:pPr>
        <w:ind w:firstLine="0"/>
        <w:rPr>
          <w:rFonts w:eastAsia="맑은 고딕"/>
          <w:lang w:eastAsia="ko-KR"/>
        </w:rPr>
      </w:pPr>
      <m:oMathPara>
        <m:oMath>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d>
            <m:dPr>
              <m:ctrlPr>
                <w:rPr>
                  <w:rFonts w:ascii="Cambria Math" w:eastAsia="맑은 고딕" w:hAnsi="Cambria Math"/>
                  <w:i/>
                  <w:lang w:eastAsia="ko-KR"/>
                </w:rPr>
              </m:ctrlPr>
            </m:dPr>
            <m:e>
              <m:sSub>
                <m:sSubPr>
                  <m:ctrlPr>
                    <w:rPr>
                      <w:rFonts w:ascii="Cambria Math" w:eastAsia="맑은 고딕" w:hAnsi="Cambria Math"/>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m:rPr>
                  <m:sty m:val="b"/>
                </m:rPr>
                <w:rPr>
                  <w:rFonts w:ascii="Cambria Math" w:eastAsia="맑은 고딕" w:hAnsi="Cambria Math" w:hint="eastAsia"/>
                  <w:lang w:eastAsia="ko-KR"/>
                </w:rPr>
                <m:t>∙</m:t>
              </m:r>
              <m:r>
                <m:rPr>
                  <m:sty m:val="b"/>
                </m:rPr>
                <w:rPr>
                  <w:rFonts w:ascii="Cambria Math" w:eastAsia="맑은 고딕" w:hAnsi="Cambria Math"/>
                  <w:lang w:eastAsia="ko-KR"/>
                </w:rPr>
                <m:t>w+</m:t>
              </m:r>
              <m:r>
                <m:rPr>
                  <m:sty m:val="p"/>
                </m:rPr>
                <w:rPr>
                  <w:rFonts w:ascii="Cambria Math" w:eastAsia="맑은 고딕" w:hAnsi="Cambria Math"/>
                  <w:lang w:eastAsia="ko-KR"/>
                </w:rPr>
                <m:t>b</m:t>
              </m:r>
              <m:ctrlPr>
                <w:rPr>
                  <w:rFonts w:ascii="Cambria Math" w:eastAsia="맑은 고딕" w:hAnsi="Cambria Math"/>
                  <w:lang w:eastAsia="ko-KR"/>
                </w:rPr>
              </m:ctrlPr>
            </m:e>
          </m:d>
          <m:r>
            <m:rPr>
              <m:sty m:val="p"/>
            </m:rPr>
            <w:rPr>
              <w:rFonts w:ascii="Cambria Math" w:eastAsia="맑은 고딕" w:hAnsi="Cambria Math"/>
              <w:lang w:eastAsia="ko-KR"/>
            </w:rPr>
            <m:t>&gt;1-</m:t>
          </m:r>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oMath>
      </m:oMathPara>
    </w:p>
    <w:p w14:paraId="14A83A1D" w14:textId="66F1A32A" w:rsidR="00BC283A" w:rsidRDefault="00BC283A" w:rsidP="003C5CEA">
      <w:pPr>
        <w:ind w:firstLineChars="50" w:firstLine="100"/>
        <w:rPr>
          <w:rFonts w:eastAsia="맑은 고딕"/>
        </w:rPr>
      </w:pPr>
      <w:r>
        <w:rPr>
          <w:rFonts w:eastAsia="맑은 고딕" w:hint="eastAsia"/>
          <w:lang w:eastAsia="ko-KR"/>
        </w:rPr>
        <w:t xml:space="preserve">The above constraint, in case of outliers, can always be met by making </w:t>
      </w:r>
      <m:oMath>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oMath>
      <w:r>
        <w:rPr>
          <w:rFonts w:eastAsia="맑은 고딕" w:hint="eastAsia"/>
          <w:lang w:eastAsia="ko-KR"/>
        </w:rPr>
        <w:t xml:space="preserve"> very large, so a penalty term </w:t>
      </w:r>
      <m:oMath>
        <m:r>
          <w:rPr>
            <w:rFonts w:ascii="Cambria Math" w:eastAsia="맑은 고딕" w:hAnsi="Cambria Math"/>
            <w:lang w:eastAsia="ko-KR"/>
          </w:rPr>
          <m:t>C</m:t>
        </m:r>
        <m:nary>
          <m:naryPr>
            <m:chr m:val="∑"/>
            <m:limLoc m:val="subSup"/>
            <m:ctrlPr>
              <w:rPr>
                <w:rFonts w:ascii="Cambria Math" w:eastAsia="맑은 고딕" w:hAnsi="Cambria Math"/>
                <w:lang w:eastAsia="ko-KR"/>
              </w:rPr>
            </m:ctrlPr>
          </m:naryPr>
          <m:sub>
            <m:r>
              <w:rPr>
                <w:rFonts w:ascii="Cambria Math" w:eastAsia="맑은 고딕" w:hAnsi="Cambria Math"/>
                <w:lang w:eastAsia="ko-KR"/>
              </w:rPr>
              <m:t>i=1</m:t>
            </m:r>
          </m:sub>
          <m:sup>
            <m:r>
              <w:rPr>
                <w:rFonts w:ascii="Cambria Math" w:eastAsia="맑은 고딕" w:hAnsi="Cambria Math"/>
                <w:lang w:eastAsia="ko-KR"/>
              </w:rPr>
              <m:t>r</m:t>
            </m:r>
          </m:sup>
          <m:e>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e>
        </m:nary>
      </m:oMath>
      <w:r>
        <w:rPr>
          <w:rFonts w:eastAsia="맑은 고딕"/>
          <w:lang w:eastAsia="ko-KR"/>
        </w:rPr>
        <w:t xml:space="preserve"> is added to penalize solution for which </w:t>
      </w:r>
      <m:oMath>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oMath>
      <w:r>
        <w:rPr>
          <w:rFonts w:eastAsia="맑은 고딕" w:hint="eastAsia"/>
          <w:lang w:eastAsia="ko-KR"/>
        </w:rPr>
        <w:t xml:space="preserve"> are very large. </w:t>
      </w:r>
      <w:r>
        <w:rPr>
          <w:rFonts w:eastAsia="맑은 고딕"/>
          <w:lang w:eastAsia="ko-KR"/>
        </w:rPr>
        <w:t xml:space="preserve">The constant </w:t>
      </w:r>
      <w:r w:rsidRPr="00BC283A">
        <w:rPr>
          <w:rFonts w:eastAsia="맑은 고딕"/>
          <w:i/>
          <w:lang w:eastAsia="ko-KR"/>
        </w:rPr>
        <w:t>C</w:t>
      </w:r>
      <w:r>
        <w:rPr>
          <w:rFonts w:eastAsia="맑은 고딕"/>
          <w:lang w:eastAsia="ko-KR"/>
        </w:rPr>
        <w:t xml:space="preserve"> controls the magnitude of the penalty associated with training samples that lie on the wrong side of the decision boundary. With a low value of </w:t>
      </w:r>
      <w:r w:rsidRPr="00BC283A">
        <w:rPr>
          <w:rFonts w:eastAsia="맑은 고딕"/>
          <w:i/>
          <w:lang w:eastAsia="ko-KR"/>
        </w:rPr>
        <w:t>C</w:t>
      </w:r>
      <w:r>
        <w:rPr>
          <w:rFonts w:eastAsia="맑은 고딕"/>
          <w:lang w:eastAsia="ko-KR"/>
        </w:rPr>
        <w:t xml:space="preserve">, an inappropriately large fraction of support vectors may be derived, while with a large value of </w:t>
      </w:r>
      <w:r w:rsidRPr="00BC283A">
        <w:rPr>
          <w:rFonts w:eastAsia="맑은 고딕"/>
          <w:i/>
          <w:lang w:eastAsia="ko-KR"/>
        </w:rPr>
        <w:t>C</w:t>
      </w:r>
      <w:r w:rsidR="004F5AE7">
        <w:rPr>
          <w:rFonts w:eastAsia="맑은 고딕"/>
          <w:lang w:eastAsia="ko-KR"/>
        </w:rPr>
        <w:t xml:space="preserve">, there is a danger of the SVM overfitting to training data and so having low generalization ability. </w:t>
      </w:r>
      <w:r w:rsidR="004F5AE7">
        <w:rPr>
          <w:rFonts w:eastAsia="맑은 고딕"/>
        </w:rPr>
        <w:t>With the addition of the penalty term, the optimization problem becomes</w:t>
      </w:r>
    </w:p>
    <w:p w14:paraId="5F0D80E3" w14:textId="3BF2DADE" w:rsidR="004F5AE7" w:rsidRPr="004F5AE7" w:rsidRDefault="004F5AE7" w:rsidP="00557480">
      <w:pPr>
        <w:ind w:firstLine="0"/>
        <w:rPr>
          <w:rFonts w:eastAsia="맑은 고딕"/>
          <w:lang w:eastAsia="ko-KR"/>
        </w:rPr>
      </w:pPr>
      <m:oMathPara>
        <m:oMath>
          <m:r>
            <m:rPr>
              <m:sty m:val="p"/>
            </m:rPr>
            <w:rPr>
              <w:rFonts w:ascii="Cambria Math" w:hAnsi="Cambria Math"/>
              <w:lang w:eastAsia="ko-KR"/>
            </w:rPr>
            <m:t>min</m:t>
          </m:r>
          <m:d>
            <m:dPr>
              <m:begChr m:val="["/>
              <m:endChr m:val="]"/>
              <m:ctrlPr>
                <w:rPr>
                  <w:rFonts w:ascii="Cambria Math" w:hAnsi="Cambria Math"/>
                  <w:lang w:eastAsia="ko-KR"/>
                </w:rPr>
              </m:ctrlPr>
            </m:dPr>
            <m:e>
              <m:f>
                <m:fPr>
                  <m:ctrlPr>
                    <w:rPr>
                      <w:rFonts w:ascii="Cambria Math" w:hAnsi="Cambria Math"/>
                      <w:i/>
                      <w:lang w:eastAsia="ko-KR"/>
                    </w:rPr>
                  </m:ctrlPr>
                </m:fPr>
                <m:num>
                  <m:sSup>
                    <m:sSupPr>
                      <m:ctrlPr>
                        <w:rPr>
                          <w:rFonts w:ascii="Cambria Math" w:eastAsia="맑은 고딕" w:hAnsi="Cambria Math"/>
                          <w:i/>
                          <w:lang w:eastAsia="ko-KR"/>
                        </w:rPr>
                      </m:ctrlPr>
                    </m:sSupPr>
                    <m:e>
                      <m:r>
                        <w:rPr>
                          <w:rFonts w:ascii="Cambria Math" w:eastAsia="맑은 고딕" w:hAnsi="Cambria Math"/>
                          <w:lang w:eastAsia="ko-KR"/>
                        </w:rPr>
                        <m:t>∥</m:t>
                      </m:r>
                      <m:r>
                        <m:rPr>
                          <m:sty m:val="bi"/>
                        </m:rPr>
                        <w:rPr>
                          <w:rFonts w:ascii="Cambria Math" w:eastAsia="맑은 고딕" w:hAnsi="Cambria Math"/>
                          <w:lang w:eastAsia="ko-KR"/>
                        </w:rPr>
                        <m:t>w</m:t>
                      </m:r>
                      <m:r>
                        <w:rPr>
                          <w:rFonts w:ascii="Cambria Math" w:eastAsia="맑은 고딕" w:hAnsi="Cambria Math"/>
                          <w:lang w:eastAsia="ko-KR"/>
                        </w:rPr>
                        <m:t>∥</m:t>
                      </m:r>
                    </m:e>
                    <m:sup>
                      <m:r>
                        <w:rPr>
                          <w:rFonts w:ascii="Cambria Math" w:eastAsia="맑은 고딕" w:hAnsi="Cambria Math"/>
                          <w:lang w:eastAsia="ko-KR"/>
                        </w:rPr>
                        <m:t>2</m:t>
                      </m:r>
                    </m:sup>
                  </m:sSup>
                </m:num>
                <m:den>
                  <m:r>
                    <w:rPr>
                      <w:rFonts w:ascii="Cambria Math" w:hAnsi="Cambria Math"/>
                      <w:lang w:eastAsia="ko-KR"/>
                    </w:rPr>
                    <m:t>2</m:t>
                  </m:r>
                </m:den>
              </m:f>
              <m:r>
                <w:rPr>
                  <w:rFonts w:ascii="Cambria Math" w:hAnsi="Cambria Math"/>
                  <w:lang w:eastAsia="ko-KR"/>
                </w:rPr>
                <m:t>+</m:t>
              </m:r>
              <m:r>
                <w:rPr>
                  <w:rFonts w:ascii="Cambria Math" w:eastAsia="맑은 고딕" w:hAnsi="Cambria Math"/>
                  <w:lang w:eastAsia="ko-KR"/>
                </w:rPr>
                <m:t>C</m:t>
              </m:r>
              <m:nary>
                <m:naryPr>
                  <m:chr m:val="∑"/>
                  <m:limLoc m:val="subSup"/>
                  <m:ctrlPr>
                    <w:rPr>
                      <w:rFonts w:ascii="Cambria Math" w:eastAsia="맑은 고딕" w:hAnsi="Cambria Math"/>
                      <w:lang w:eastAsia="ko-KR"/>
                    </w:rPr>
                  </m:ctrlPr>
                </m:naryPr>
                <m:sub>
                  <m:r>
                    <w:rPr>
                      <w:rFonts w:ascii="Cambria Math" w:eastAsia="맑은 고딕" w:hAnsi="Cambria Math"/>
                      <w:lang w:eastAsia="ko-KR"/>
                    </w:rPr>
                    <m:t>i=1</m:t>
                  </m:r>
                </m:sub>
                <m:sup>
                  <m:r>
                    <w:rPr>
                      <w:rFonts w:ascii="Cambria Math" w:eastAsia="맑은 고딕" w:hAnsi="Cambria Math"/>
                      <w:lang w:eastAsia="ko-KR"/>
                    </w:rPr>
                    <m:t>r</m:t>
                  </m:r>
                </m:sup>
                <m:e>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e>
              </m:nary>
            </m:e>
          </m:d>
        </m:oMath>
      </m:oMathPara>
    </w:p>
    <w:p w14:paraId="6EC34612" w14:textId="1295CE1C" w:rsidR="004F5AE7" w:rsidRDefault="004F5AE7" w:rsidP="004F5AE7">
      <w:pPr>
        <w:ind w:firstLine="0"/>
        <w:rPr>
          <w:rFonts w:eastAsia="맑은 고딕"/>
          <w:lang w:eastAsia="ko-KR"/>
        </w:rPr>
      </w:pPr>
      <w:r>
        <w:rPr>
          <w:rFonts w:eastAsia="맑은 고딕" w:hint="eastAsia"/>
          <w:lang w:eastAsia="ko-KR"/>
        </w:rPr>
        <w:t xml:space="preserve">under the constraint of </w:t>
      </w:r>
      <w:r>
        <w:rPr>
          <w:rFonts w:eastAsia="맑은 고딕"/>
          <w:lang w:eastAsia="ko-KR"/>
        </w:rPr>
        <w:t xml:space="preserve"> </w:t>
      </w:r>
      <m:oMath>
        <m:sSub>
          <m:sSubPr>
            <m:ctrlPr>
              <w:rPr>
                <w:rFonts w:ascii="Cambria Math" w:eastAsia="맑은 고딕" w:hAnsi="Cambria Math"/>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d>
          <m:dPr>
            <m:ctrlPr>
              <w:rPr>
                <w:rFonts w:ascii="Cambria Math" w:eastAsia="맑은 고딕" w:hAnsi="Cambria Math"/>
                <w:i/>
                <w:lang w:eastAsia="ko-KR"/>
              </w:rPr>
            </m:ctrlPr>
          </m:dPr>
          <m:e>
            <m:sSub>
              <m:sSubPr>
                <m:ctrlPr>
                  <w:rPr>
                    <w:rFonts w:ascii="Cambria Math" w:eastAsia="맑은 고딕" w:hAnsi="Cambria Math"/>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m:rPr>
                <m:sty m:val="b"/>
              </m:rPr>
              <w:rPr>
                <w:rFonts w:ascii="Cambria Math" w:eastAsia="맑은 고딕" w:hAnsi="Cambria Math" w:hint="eastAsia"/>
                <w:lang w:eastAsia="ko-KR"/>
              </w:rPr>
              <m:t>∙</m:t>
            </m:r>
            <m:r>
              <m:rPr>
                <m:sty m:val="b"/>
              </m:rPr>
              <w:rPr>
                <w:rFonts w:ascii="Cambria Math" w:eastAsia="맑은 고딕" w:hAnsi="Cambria Math"/>
                <w:lang w:eastAsia="ko-KR"/>
              </w:rPr>
              <m:t>w+</m:t>
            </m:r>
            <m:r>
              <m:rPr>
                <m:sty m:val="p"/>
              </m:rPr>
              <w:rPr>
                <w:rFonts w:ascii="Cambria Math" w:eastAsia="맑은 고딕" w:hAnsi="Cambria Math"/>
                <w:lang w:eastAsia="ko-KR"/>
              </w:rPr>
              <m:t>b</m:t>
            </m:r>
            <m:ctrlPr>
              <w:rPr>
                <w:rFonts w:ascii="Cambria Math" w:eastAsia="맑은 고딕" w:hAnsi="Cambria Math"/>
                <w:lang w:eastAsia="ko-KR"/>
              </w:rPr>
            </m:ctrlPr>
          </m:e>
        </m:d>
        <m:r>
          <m:rPr>
            <m:sty m:val="p"/>
          </m:rPr>
          <w:rPr>
            <w:rFonts w:ascii="Cambria Math" w:eastAsia="맑은 고딕" w:hAnsi="Cambria Math"/>
            <w:lang w:eastAsia="ko-KR"/>
          </w:rPr>
          <m:t>&gt;1-</m:t>
        </m:r>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oMath>
      <w:r w:rsidR="000E5129">
        <w:rPr>
          <w:rFonts w:eastAsia="맑은 고딕"/>
          <w:lang w:eastAsia="ko-KR"/>
        </w:rPr>
        <w:t xml:space="preserve">. In this, the first part of the term aims to maximize the margin, while the second part seeks to penalize the cases located on the incorrect side of the decision boundary with </w:t>
      </w:r>
      <w:r w:rsidR="000E5129" w:rsidRPr="000E5129">
        <w:rPr>
          <w:rFonts w:eastAsia="맑은 고딕"/>
          <w:i/>
          <w:lang w:eastAsia="ko-KR"/>
        </w:rPr>
        <w:t>C</w:t>
      </w:r>
      <w:r w:rsidR="000E5129">
        <w:rPr>
          <w:rFonts w:eastAsia="맑은 고딕"/>
          <w:lang w:eastAsia="ko-KR"/>
        </w:rPr>
        <w:t xml:space="preserve"> controlling the relative balance of th</w:t>
      </w:r>
      <w:r w:rsidR="009A2CE5">
        <w:rPr>
          <w:rFonts w:eastAsia="맑은 고딕"/>
          <w:lang w:eastAsia="ko-KR"/>
        </w:rPr>
        <w:t>ese two competing objectives [</w:t>
      </w:r>
      <w:r w:rsidR="009A2CE5">
        <w:rPr>
          <w:rFonts w:eastAsia="맑은 고딕" w:hint="eastAsia"/>
          <w:lang w:eastAsia="ko-KR"/>
        </w:rPr>
        <w:t>7</w:t>
      </w:r>
      <w:r w:rsidR="000E5129">
        <w:rPr>
          <w:rFonts w:eastAsia="맑은 고딕"/>
          <w:lang w:eastAsia="ko-KR"/>
        </w:rPr>
        <w:t xml:space="preserve">]. If </w:t>
      </w:r>
      <w:r w:rsidR="000E5129">
        <w:rPr>
          <w:rFonts w:eastAsia="맑은 고딕" w:hint="eastAsia"/>
          <w:lang w:eastAsia="ko-KR"/>
        </w:rPr>
        <w:t xml:space="preserve">the classes overlap considerably in the feature space, then </w:t>
      </w:r>
      <m:oMath>
        <m:r>
          <w:rPr>
            <w:rFonts w:ascii="Cambria Math" w:eastAsia="맑은 고딕" w:hAnsi="Cambria Math"/>
            <w:lang w:eastAsia="ko-KR"/>
          </w:rPr>
          <m:t>C</m:t>
        </m:r>
        <m:nary>
          <m:naryPr>
            <m:chr m:val="∑"/>
            <m:limLoc m:val="subSup"/>
            <m:ctrlPr>
              <w:rPr>
                <w:rFonts w:ascii="Cambria Math" w:eastAsia="맑은 고딕" w:hAnsi="Cambria Math"/>
                <w:lang w:eastAsia="ko-KR"/>
              </w:rPr>
            </m:ctrlPr>
          </m:naryPr>
          <m:sub>
            <m:r>
              <w:rPr>
                <w:rFonts w:ascii="Cambria Math" w:eastAsia="맑은 고딕" w:hAnsi="Cambria Math"/>
                <w:lang w:eastAsia="ko-KR"/>
              </w:rPr>
              <m:t>i=1</m:t>
            </m:r>
          </m:sub>
          <m:sup>
            <m:r>
              <w:rPr>
                <w:rFonts w:ascii="Cambria Math" w:eastAsia="맑은 고딕" w:hAnsi="Cambria Math"/>
                <w:lang w:eastAsia="ko-KR"/>
              </w:rPr>
              <m:t>r</m:t>
            </m:r>
          </m:sup>
          <m:e>
            <m:sSub>
              <m:sSubPr>
                <m:ctrlPr>
                  <w:rPr>
                    <w:rFonts w:ascii="Cambria Math" w:eastAsia="맑은 고딕" w:hAnsi="Cambria Math"/>
                    <w:lang w:eastAsia="ko-KR"/>
                  </w:rPr>
                </m:ctrlPr>
              </m:sSubPr>
              <m:e>
                <m:r>
                  <m:rPr>
                    <m:sty m:val="p"/>
                  </m:rPr>
                  <w:rPr>
                    <w:rFonts w:ascii="Cambria Math" w:eastAsia="맑은 고딕" w:hAnsi="Cambria Math"/>
                    <w:lang w:eastAsia="ko-KR"/>
                  </w:rPr>
                  <m:t>ξ</m:t>
                </m:r>
              </m:e>
              <m:sub>
                <m:r>
                  <w:rPr>
                    <w:rFonts w:ascii="Cambria Math" w:eastAsia="맑은 고딕" w:hAnsi="Cambria Math"/>
                    <w:lang w:eastAsia="ko-KR"/>
                  </w:rPr>
                  <m:t>i</m:t>
                </m:r>
              </m:sub>
            </m:sSub>
          </m:e>
        </m:nary>
      </m:oMath>
      <w:r w:rsidR="000E5129">
        <w:rPr>
          <w:rFonts w:eastAsia="맑은 고딕" w:hint="eastAsia"/>
          <w:lang w:eastAsia="ko-KR"/>
        </w:rPr>
        <w:t xml:space="preserve"> can be very large, and the hyperplane may not generalize well.</w:t>
      </w:r>
    </w:p>
    <w:p w14:paraId="1810C1CB" w14:textId="77777777" w:rsidR="00FE44B0" w:rsidRDefault="00FE44B0" w:rsidP="004F5AE7">
      <w:pPr>
        <w:ind w:firstLine="0"/>
        <w:rPr>
          <w:rFonts w:eastAsia="맑은 고딕"/>
          <w:lang w:eastAsia="ko-KR"/>
        </w:rPr>
      </w:pPr>
    </w:p>
    <w:p w14:paraId="777521B5" w14:textId="346CA39B" w:rsidR="000E5129" w:rsidRPr="00FE44B0" w:rsidRDefault="00951EB7" w:rsidP="003D1F86">
      <w:pPr>
        <w:ind w:firstLine="0"/>
        <w:rPr>
          <w:rFonts w:eastAsia="맑은 고딕"/>
          <w:b/>
          <w:lang w:eastAsia="ko-KR"/>
        </w:rPr>
      </w:pPr>
      <w:r w:rsidRPr="00FE44B0">
        <w:rPr>
          <w:rFonts w:eastAsia="맑은 고딕"/>
          <w:b/>
          <w:lang w:eastAsia="ko-KR"/>
        </w:rPr>
        <w:t>2</w:t>
      </w:r>
      <w:r w:rsidR="000E5129" w:rsidRPr="00FE44B0">
        <w:rPr>
          <w:rFonts w:eastAsia="맑은 고딕"/>
          <w:b/>
          <w:lang w:eastAsia="ko-KR"/>
        </w:rPr>
        <w:t>.</w:t>
      </w:r>
      <w:r w:rsidRPr="00FE44B0">
        <w:rPr>
          <w:rFonts w:eastAsia="맑은 고딕"/>
          <w:b/>
          <w:lang w:eastAsia="ko-KR"/>
        </w:rPr>
        <w:t>2.3</w:t>
      </w:r>
      <w:r w:rsidR="000E5129" w:rsidRPr="00FE44B0">
        <w:rPr>
          <w:rFonts w:eastAsia="맑은 고딕"/>
          <w:b/>
          <w:lang w:eastAsia="ko-KR"/>
        </w:rPr>
        <w:t xml:space="preserve"> </w:t>
      </w:r>
      <w:r w:rsidR="003C5CEA" w:rsidRPr="00FE44B0">
        <w:rPr>
          <w:rFonts w:eastAsia="맑은 고딕"/>
          <w:b/>
          <w:lang w:eastAsia="ko-KR"/>
        </w:rPr>
        <w:t>Kernel-based SVM</w:t>
      </w:r>
    </w:p>
    <w:p w14:paraId="6092E717" w14:textId="1C721FEC" w:rsidR="003C5CEA" w:rsidRDefault="003C5CEA" w:rsidP="004F5AE7">
      <w:pPr>
        <w:ind w:firstLine="0"/>
        <w:rPr>
          <w:rFonts w:eastAsia="맑은 고딕"/>
          <w:lang w:eastAsia="ko-KR"/>
        </w:rPr>
      </w:pPr>
      <w:r>
        <w:rPr>
          <w:rFonts w:eastAsia="맑은 고딕"/>
          <w:lang w:eastAsia="ko-KR"/>
        </w:rPr>
        <w:t xml:space="preserve"> The basic approach outlined above may be extended to allow for nonlinear decision surfaces. For example, the input data may be mapped into a high-dimensional space through some nonlinear mapping that has the effect of spreading the distribution of the data points in a way that facilitates the fitting of a linear hyperplane. Specifically, the training data may be projected into a high-dimensional space </w:t>
      </w:r>
      <w:r w:rsidRPr="003C5CEA">
        <w:rPr>
          <w:rFonts w:eastAsia="맑은 고딕"/>
          <w:b/>
          <w:lang w:eastAsia="ko-KR"/>
        </w:rPr>
        <w:t>H</w:t>
      </w:r>
      <w:r>
        <w:rPr>
          <w:rFonts w:eastAsia="맑은 고딕"/>
          <w:lang w:eastAsia="ko-KR"/>
        </w:rPr>
        <w:t>.</w:t>
      </w:r>
    </w:p>
    <w:p w14:paraId="2326CD1A" w14:textId="77777777" w:rsidR="002E0237" w:rsidRDefault="00823A04" w:rsidP="002E0237">
      <w:pPr>
        <w:ind w:firstLine="0"/>
        <w:jc w:val="center"/>
        <w:rPr>
          <w:rFonts w:eastAsia="맑은 고딕"/>
          <w:lang w:eastAsia="ko-KR"/>
        </w:rPr>
      </w:pPr>
      <m:oMath>
        <m:sSub>
          <m:sSubPr>
            <m:ctrlPr>
              <w:rPr>
                <w:rFonts w:ascii="Cambria Math" w:eastAsia="맑은 고딕" w:hAnsi="Cambria Math"/>
                <w:lang w:eastAsia="ko-KR"/>
              </w:rPr>
            </m:ctrlPr>
          </m:sSubPr>
          <m:e>
            <m:r>
              <w:rPr>
                <w:rFonts w:ascii="Cambria Math" w:eastAsia="맑은 고딕" w:hAnsi="Cambria Math"/>
                <w:lang w:eastAsia="ko-KR"/>
              </w:rPr>
              <m:t>H</m:t>
            </m:r>
          </m:e>
          <m:sub>
            <m:r>
              <w:rPr>
                <w:rFonts w:ascii="Cambria Math" w:eastAsia="맑은 고딕" w:hAnsi="Cambria Math"/>
                <w:lang w:eastAsia="ko-KR"/>
              </w:rPr>
              <m:t>ij</m:t>
            </m:r>
          </m:sub>
        </m:sSub>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y</m:t>
            </m:r>
          </m:e>
          <m:sub>
            <m:r>
              <w:rPr>
                <w:rFonts w:ascii="Cambria Math" w:eastAsia="맑은 고딕" w:hAnsi="Cambria Math"/>
                <w:lang w:eastAsia="ko-KR"/>
              </w:rPr>
              <m:t>i</m:t>
            </m:r>
          </m:sub>
        </m:sSub>
        <m:sSub>
          <m:sSubPr>
            <m:ctrlPr>
              <w:rPr>
                <w:rFonts w:ascii="Cambria Math" w:eastAsia="맑은 고딕" w:hAnsi="Cambria Math"/>
                <w:i/>
                <w:lang w:eastAsia="ko-KR"/>
              </w:rPr>
            </m:ctrlPr>
          </m:sSubPr>
          <m:e>
            <m:r>
              <w:rPr>
                <w:rFonts w:ascii="Cambria Math" w:eastAsia="맑은 고딕" w:hAnsi="Cambria Math"/>
                <w:lang w:eastAsia="ko-KR"/>
              </w:rPr>
              <m:t>y</m:t>
            </m:r>
          </m:e>
          <m:sub>
            <m:r>
              <w:rPr>
                <w:rFonts w:ascii="Cambria Math" w:eastAsia="맑은 고딕" w:hAnsi="Cambria Math"/>
                <w:lang w:eastAsia="ko-KR"/>
              </w:rPr>
              <m:t>j</m:t>
            </m:r>
          </m:sub>
        </m:sSub>
        <m:r>
          <w:rPr>
            <w:rFonts w:ascii="Cambria Math" w:eastAsia="맑은 고딕" w:hAnsi="Cambria Math"/>
            <w:lang w:eastAsia="ko-KR"/>
          </w:rPr>
          <m:t>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j</m:t>
                </m:r>
              </m:sub>
            </m:sSub>
          </m:e>
        </m:d>
        <m:r>
          <w:rPr>
            <w:rFonts w:ascii="Cambria Math" w:eastAsia="맑은 고딕" w:hAnsi="Cambria Math"/>
            <w:lang w:eastAsia="ko-KR"/>
          </w:rPr>
          <m:t xml:space="preserve">= </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oMath>
      <w:r w:rsidR="003C5CEA">
        <w:rPr>
          <w:rFonts w:eastAsia="맑은 고딕" w:hint="eastAsia"/>
          <w:lang w:eastAsia="ko-KR"/>
        </w:rPr>
        <w:t>=</w:t>
      </w:r>
      <m:oMath>
        <m:sSup>
          <m:sSupPr>
            <m:ctrlPr>
              <w:rPr>
                <w:rFonts w:ascii="Cambria Math" w:eastAsia="맑은 고딕" w:hAnsi="Cambria Math"/>
                <w:b/>
                <w:lang w:eastAsia="ko-KR"/>
              </w:rPr>
            </m:ctrlPr>
          </m:sSupPr>
          <m:e>
            <m:sSub>
              <m:sSubPr>
                <m:ctrlPr>
                  <w:rPr>
                    <w:rFonts w:ascii="Cambria Math" w:eastAsia="맑은 고딕" w:hAnsi="Cambria Math"/>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e>
          <m:sup>
            <m:r>
              <m:rPr>
                <m:sty m:val="bi"/>
              </m:rPr>
              <w:rPr>
                <w:rFonts w:ascii="Cambria Math" w:eastAsia="맑은 고딕" w:hAnsi="Cambria Math"/>
                <w:lang w:eastAsia="ko-KR"/>
              </w:rPr>
              <m:t>T</m:t>
            </m:r>
          </m:sup>
        </m:sSup>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oMath>
    </w:p>
    <w:p w14:paraId="31C6B670" w14:textId="71601150" w:rsidR="003C5CEA" w:rsidRPr="00CD3FE9" w:rsidRDefault="002E0237" w:rsidP="002E0237">
      <w:pPr>
        <w:ind w:firstLine="0"/>
        <w:rPr>
          <w:rFonts w:eastAsia="맑은 고딕"/>
          <w:lang w:eastAsia="ko-KR"/>
        </w:rPr>
      </w:pPr>
      <m:oMath>
        <m:r>
          <w:rPr>
            <w:rFonts w:ascii="Cambria Math" w:eastAsia="맑은 고딕" w:hAnsi="Cambria Math"/>
            <w:lang w:eastAsia="ko-KR"/>
          </w:rPr>
          <m:t>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j</m:t>
                </m:r>
              </m:sub>
            </m:sSub>
          </m:e>
        </m:d>
      </m:oMath>
      <w:r>
        <w:rPr>
          <w:rFonts w:eastAsia="맑은 고딕"/>
          <w:lang w:eastAsia="ko-KR"/>
        </w:rPr>
        <w:t xml:space="preserve"> is an example of a family of function called </w:t>
      </w:r>
      <w:r w:rsidRPr="002E0237">
        <w:rPr>
          <w:rFonts w:eastAsia="맑은 고딕"/>
          <w:i/>
          <w:lang w:eastAsia="ko-KR"/>
        </w:rPr>
        <w:t xml:space="preserve">Kernel </w:t>
      </w:r>
      <w:proofErr w:type="gramStart"/>
      <w:r>
        <w:rPr>
          <w:rFonts w:eastAsia="맑은 고딕"/>
          <w:i/>
          <w:lang w:eastAsia="ko-KR"/>
        </w:rPr>
        <w:t>Functions</w:t>
      </w:r>
      <w:r w:rsidR="00CD3FE9">
        <w:rPr>
          <w:rFonts w:eastAsia="맑은 고딕"/>
          <w:lang w:eastAsia="ko-KR"/>
        </w:rPr>
        <w:t>(</w:t>
      </w:r>
      <w:proofErr w:type="gramEnd"/>
      <m:oMath>
        <m:r>
          <w:rPr>
            <w:rFonts w:ascii="Cambria Math" w:eastAsia="맑은 고딕" w:hAnsi="Cambria Math"/>
            <w:lang w:eastAsia="ko-KR"/>
          </w:rPr>
          <m:t xml:space="preserve"> 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w:rPr>
                    <w:rFonts w:ascii="Cambria Math" w:eastAsia="맑은 고딕" w:hAnsi="Cambria Math"/>
                    <w:lang w:eastAsia="ko-KR"/>
                  </w:rPr>
                  <m:t>x</m:t>
                </m:r>
              </m:e>
              <m:sub>
                <m:r>
                  <w:rPr>
                    <w:rFonts w:ascii="Cambria Math" w:eastAsia="맑은 고딕" w:hAnsi="Cambria Math"/>
                    <w:lang w:eastAsia="ko-KR"/>
                  </w:rPr>
                  <m:t>j</m:t>
                </m:r>
              </m:sub>
            </m:sSub>
          </m:e>
        </m:d>
      </m:oMath>
      <w:r w:rsidR="00CD3FE9">
        <w:rPr>
          <w:rFonts w:eastAsia="맑은 고딕" w:hint="eastAsia"/>
          <w:lang w:eastAsia="ko-KR"/>
        </w:rPr>
        <w:t>=</w:t>
      </w:r>
      <m:oMath>
        <m:sSup>
          <m:sSupPr>
            <m:ctrlPr>
              <w:rPr>
                <w:rFonts w:ascii="Cambria Math" w:eastAsia="맑은 고딕" w:hAnsi="Cambria Math"/>
                <w:b/>
                <w:lang w:eastAsia="ko-KR"/>
              </w:rPr>
            </m:ctrlPr>
          </m:sSupPr>
          <m:e>
            <m:sSub>
              <m:sSubPr>
                <m:ctrlPr>
                  <w:rPr>
                    <w:rFonts w:ascii="Cambria Math" w:eastAsia="맑은 고딕" w:hAnsi="Cambria Math"/>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e>
          <m:sup>
            <m:r>
              <m:rPr>
                <m:sty m:val="bi"/>
              </m:rPr>
              <w:rPr>
                <w:rFonts w:ascii="Cambria Math" w:eastAsia="맑은 고딕" w:hAnsi="Cambria Math"/>
                <w:lang w:eastAsia="ko-KR"/>
              </w:rPr>
              <m:t>T</m:t>
            </m:r>
          </m:sup>
        </m:sSup>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oMath>
      <w:r w:rsidR="00CD3FE9">
        <w:rPr>
          <w:rFonts w:eastAsia="맑은 고딕" w:hint="eastAsia"/>
          <w:lang w:eastAsia="ko-KR"/>
        </w:rPr>
        <w:t xml:space="preserve"> being known as a Linear Kernel)</w:t>
      </w:r>
      <w:r w:rsidR="00CD3FE9">
        <w:rPr>
          <w:rFonts w:eastAsia="맑은 고딕"/>
          <w:lang w:eastAsia="ko-KR"/>
        </w:rPr>
        <w:t xml:space="preserve">. The set of kernel functions is composed of variants based on calculating inner products of two vectors. This means that if the functions can be recast into a higher dimensionality space by some potentially non-linear feature mapping function </w:t>
      </w:r>
      <w:r w:rsidR="00CD3FE9" w:rsidRPr="00CD3FE9">
        <w:rPr>
          <w:rFonts w:eastAsia="맑은 고딕"/>
          <w:b/>
          <w:lang w:eastAsia="ko-KR"/>
        </w:rPr>
        <w:t>x</w:t>
      </w:r>
      <m:oMath>
        <m:r>
          <m:rPr>
            <m:sty m:val="p"/>
          </m:rPr>
          <w:rPr>
            <w:rFonts w:ascii="Cambria Math" w:eastAsia="맑은 고딕" w:hAnsi="Cambria Math"/>
            <w:lang w:eastAsia="ko-KR"/>
          </w:rPr>
          <m:t>→</m:t>
        </m:r>
        <m:r>
          <w:rPr>
            <w:rFonts w:ascii="Cambria Math" w:eastAsia="맑은 고딕" w:hAnsi="Cambria Math"/>
            <w:lang w:eastAsia="ko-KR"/>
          </w:rPr>
          <m:t>ϕ</m:t>
        </m:r>
        <m:r>
          <m:rPr>
            <m:sty m:val="p"/>
          </m:rPr>
          <w:rPr>
            <w:rFonts w:ascii="Cambria Math" w:eastAsia="맑은 고딕" w:hAnsi="Cambria Math"/>
            <w:lang w:eastAsia="ko-KR"/>
          </w:rPr>
          <m:t>(</m:t>
        </m:r>
        <m:r>
          <m:rPr>
            <m:sty m:val="b"/>
          </m:rPr>
          <w:rPr>
            <w:rFonts w:ascii="Cambria Math" w:eastAsia="맑은 고딕" w:hAnsi="Cambria Math"/>
            <w:lang w:eastAsia="ko-KR"/>
          </w:rPr>
          <m:t>x</m:t>
        </m:r>
        <m:r>
          <m:rPr>
            <m:sty m:val="p"/>
          </m:rPr>
          <w:rPr>
            <w:rFonts w:ascii="Cambria Math" w:eastAsia="맑은 고딕" w:hAnsi="Cambria Math"/>
            <w:lang w:eastAsia="ko-KR"/>
          </w:rPr>
          <m:t>)</m:t>
        </m:r>
      </m:oMath>
      <w:r w:rsidR="00CD3FE9">
        <w:rPr>
          <w:rFonts w:eastAsia="맑은 고딕" w:hint="eastAsia"/>
          <w:lang w:eastAsia="ko-KR"/>
        </w:rPr>
        <w:t xml:space="preserve">, only inner products of the mapped inputs in the feature space need be determined without us needing to explicitly calculate </w:t>
      </w:r>
      <m:oMath>
        <m:r>
          <w:rPr>
            <w:rFonts w:ascii="Cambria Math" w:eastAsia="맑은 고딕" w:hAnsi="Cambria Math"/>
            <w:lang w:eastAsia="ko-KR"/>
          </w:rPr>
          <m:t>ϕ.</m:t>
        </m:r>
      </m:oMath>
    </w:p>
    <w:p w14:paraId="570C7F0D" w14:textId="2DD314D4" w:rsidR="000E5129" w:rsidRDefault="00CD3FE9" w:rsidP="004F5AE7">
      <w:pPr>
        <w:ind w:firstLine="0"/>
        <w:rPr>
          <w:rFonts w:eastAsia="맑은 고딕"/>
          <w:lang w:eastAsia="ko-KR"/>
        </w:rPr>
      </w:pPr>
      <w:r>
        <w:rPr>
          <w:rFonts w:eastAsia="맑은 고딕"/>
          <w:lang w:eastAsia="ko-KR"/>
        </w:rPr>
        <w:t xml:space="preserve"> The reason that this </w:t>
      </w:r>
      <w:r w:rsidRPr="00CD3FE9">
        <w:rPr>
          <w:rFonts w:eastAsia="맑은 고딕"/>
          <w:i/>
          <w:lang w:eastAsia="ko-KR"/>
        </w:rPr>
        <w:t>Kernel Trick</w:t>
      </w:r>
      <w:r>
        <w:rPr>
          <w:rFonts w:eastAsia="맑은 고딕"/>
          <w:lang w:eastAsia="ko-KR"/>
        </w:rPr>
        <w:t xml:space="preserve"> is useful is that there are many classification problems that are not linearly separable in the space of the inputs </w:t>
      </w:r>
      <w:r w:rsidRPr="00CD3FE9">
        <w:rPr>
          <w:rFonts w:eastAsia="맑은 고딕"/>
          <w:b/>
          <w:lang w:eastAsia="ko-KR"/>
        </w:rPr>
        <w:t>x</w:t>
      </w:r>
      <w:r>
        <w:rPr>
          <w:rFonts w:eastAsia="맑은 고딕"/>
          <w:lang w:eastAsia="ko-KR"/>
        </w:rPr>
        <w:t xml:space="preserve">, which might be in a higher dimensionality feature space given a suitable mapping </w:t>
      </w:r>
      <w:r w:rsidRPr="00CD3FE9">
        <w:rPr>
          <w:rFonts w:eastAsia="맑은 고딕"/>
          <w:b/>
          <w:lang w:eastAsia="ko-KR"/>
        </w:rPr>
        <w:t>x</w:t>
      </w:r>
      <m:oMath>
        <m:r>
          <m:rPr>
            <m:sty m:val="p"/>
          </m:rPr>
          <w:rPr>
            <w:rFonts w:ascii="Cambria Math" w:eastAsia="맑은 고딕" w:hAnsi="Cambria Math"/>
            <w:lang w:eastAsia="ko-KR"/>
          </w:rPr>
          <m:t>→</m:t>
        </m:r>
        <m:r>
          <w:rPr>
            <w:rFonts w:ascii="Cambria Math" w:eastAsia="맑은 고딕" w:hAnsi="Cambria Math"/>
            <w:lang w:eastAsia="ko-KR"/>
          </w:rPr>
          <m:t>ϕ</m:t>
        </m:r>
        <m:r>
          <m:rPr>
            <m:sty m:val="p"/>
          </m:rPr>
          <w:rPr>
            <w:rFonts w:ascii="Cambria Math" w:eastAsia="맑은 고딕" w:hAnsi="Cambria Math"/>
            <w:lang w:eastAsia="ko-KR"/>
          </w:rPr>
          <m:t>(</m:t>
        </m:r>
        <m:r>
          <m:rPr>
            <m:sty m:val="b"/>
          </m:rPr>
          <w:rPr>
            <w:rFonts w:ascii="Cambria Math" w:eastAsia="맑은 고딕" w:hAnsi="Cambria Math"/>
            <w:lang w:eastAsia="ko-KR"/>
          </w:rPr>
          <m:t>x</m:t>
        </m:r>
        <m:r>
          <m:rPr>
            <m:sty m:val="p"/>
          </m:rPr>
          <w:rPr>
            <w:rFonts w:ascii="Cambria Math" w:eastAsia="맑은 고딕" w:hAnsi="Cambria Math"/>
            <w:lang w:eastAsia="ko-KR"/>
          </w:rPr>
          <m:t>)</m:t>
        </m:r>
      </m:oMath>
      <w:r>
        <w:rPr>
          <w:rFonts w:eastAsia="맑은 고딕"/>
          <w:lang w:eastAsia="ko-KR"/>
        </w:rPr>
        <w:t>.</w:t>
      </w:r>
    </w:p>
    <w:p w14:paraId="15D2E28F" w14:textId="449DFF78" w:rsidR="00CD3FE9" w:rsidRDefault="00991353" w:rsidP="004F5AE7">
      <w:pPr>
        <w:ind w:firstLine="0"/>
        <w:rPr>
          <w:rFonts w:eastAsia="맑은 고딕"/>
          <w:lang w:eastAsia="ko-KR"/>
        </w:rPr>
      </w:pPr>
      <w:r>
        <w:rPr>
          <w:rFonts w:eastAsia="맑은 고딕"/>
          <w:lang w:eastAsia="ko-KR"/>
        </w:rPr>
        <w:t xml:space="preserve">If we define our kernel to </w:t>
      </w:r>
      <w:proofErr w:type="gramStart"/>
      <w:r>
        <w:rPr>
          <w:rFonts w:eastAsia="맑은 고딕"/>
          <w:lang w:eastAsia="ko-KR"/>
        </w:rPr>
        <w:t>be :</w:t>
      </w:r>
      <w:proofErr w:type="gramEnd"/>
    </w:p>
    <w:p w14:paraId="7C5E7E46" w14:textId="5DC69DAF" w:rsidR="00991353" w:rsidRPr="00991353" w:rsidRDefault="00991353" w:rsidP="00991353">
      <w:pPr>
        <w:ind w:firstLine="0"/>
        <w:rPr>
          <w:rFonts w:eastAsia="맑은 고딕"/>
          <w:lang w:eastAsia="ko-KR"/>
        </w:rPr>
      </w:pPr>
      <m:oMathPara>
        <m:oMath>
          <m:r>
            <w:rPr>
              <w:rFonts w:ascii="Cambria Math" w:eastAsia="맑은 고딕" w:hAnsi="Cambria Math"/>
              <w:lang w:eastAsia="ko-KR"/>
            </w:rPr>
            <m:t>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e>
          </m:d>
          <m:r>
            <m:rPr>
              <m:sty m:val="p"/>
            </m:rPr>
            <w:rPr>
              <w:rFonts w:ascii="Cambria Math" w:eastAsia="맑은 고딕" w:hAnsi="Cambria Math"/>
              <w:lang w:eastAsia="ko-KR"/>
            </w:rPr>
            <m:t xml:space="preserve">= </m:t>
          </m:r>
          <m:sSup>
            <m:sSupPr>
              <m:ctrlPr>
                <w:rPr>
                  <w:rFonts w:ascii="Cambria Math" w:eastAsia="맑은 고딕" w:hAnsi="Cambria Math"/>
                  <w:lang w:eastAsia="ko-KR"/>
                </w:rPr>
              </m:ctrlPr>
            </m:sSupPr>
            <m:e>
              <m:r>
                <w:rPr>
                  <w:rFonts w:ascii="Cambria Math" w:eastAsia="맑은 고딕" w:hAnsi="Cambria Math"/>
                  <w:lang w:eastAsia="ko-KR"/>
                </w:rPr>
                <m:t>e</m:t>
              </m:r>
            </m:e>
            <m:sup>
              <m:r>
                <w:rPr>
                  <w:rFonts w:ascii="Cambria Math" w:eastAsia="맑은 고딕" w:hAnsi="Cambria Math"/>
                  <w:lang w:eastAsia="ko-KR"/>
                </w:rPr>
                <m:t>-</m:t>
              </m:r>
              <m:d>
                <m:dPr>
                  <m:ctrlPr>
                    <w:rPr>
                      <w:rFonts w:ascii="Cambria Math" w:eastAsia="맑은 고딕" w:hAnsi="Cambria Math"/>
                      <w:i/>
                      <w:lang w:eastAsia="ko-KR"/>
                    </w:rPr>
                  </m:ctrlPr>
                </m:dPr>
                <m:e>
                  <m:f>
                    <m:fPr>
                      <m:ctrlPr>
                        <w:rPr>
                          <w:rFonts w:ascii="Cambria Math" w:eastAsia="맑은 고딕" w:hAnsi="Cambria Math"/>
                          <w:i/>
                          <w:lang w:eastAsia="ko-KR"/>
                        </w:rPr>
                      </m:ctrlPr>
                    </m:fPr>
                    <m:num>
                      <m:sSup>
                        <m:sSupPr>
                          <m:ctrlPr>
                            <w:rPr>
                              <w:rFonts w:ascii="Cambria Math" w:eastAsia="맑은 고딕" w:hAnsi="Cambria Math"/>
                              <w:i/>
                              <w:lang w:eastAsia="ko-KR"/>
                            </w:rPr>
                          </m:ctrlPr>
                        </m:sSupPr>
                        <m:e>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r>
                            <w:rPr>
                              <w:rFonts w:ascii="Cambria Math" w:eastAsia="맑은 고딕" w:hAnsi="Cambria Math"/>
                              <w:lang w:eastAsia="ko-KR"/>
                            </w:rPr>
                            <m:t>∥</m:t>
                          </m:r>
                        </m:e>
                        <m:sup>
                          <m:r>
                            <w:rPr>
                              <w:rFonts w:ascii="Cambria Math" w:eastAsia="맑은 고딕" w:hAnsi="Cambria Math"/>
                              <w:lang w:eastAsia="ko-KR"/>
                            </w:rPr>
                            <m:t>2</m:t>
                          </m:r>
                        </m:sup>
                      </m:sSup>
                    </m:num>
                    <m:den>
                      <m:r>
                        <w:rPr>
                          <w:rFonts w:ascii="Cambria Math" w:eastAsia="맑은 고딕" w:hAnsi="Cambria Math"/>
                          <w:lang w:eastAsia="ko-KR"/>
                        </w:rPr>
                        <m:t>2</m:t>
                      </m:r>
                      <m:sSup>
                        <m:sSupPr>
                          <m:ctrlPr>
                            <w:rPr>
                              <w:rFonts w:ascii="Cambria Math" w:eastAsia="맑은 고딕" w:hAnsi="Cambria Math"/>
                              <w:i/>
                              <w:lang w:eastAsia="ko-KR"/>
                            </w:rPr>
                          </m:ctrlPr>
                        </m:sSupPr>
                        <m:e>
                          <m:r>
                            <w:rPr>
                              <w:rFonts w:ascii="Cambria Math" w:eastAsia="맑은 고딕" w:hAnsi="Cambria Math"/>
                              <w:lang w:eastAsia="ko-KR"/>
                            </w:rPr>
                            <m:t>σ</m:t>
                          </m:r>
                        </m:e>
                        <m:sup>
                          <m:r>
                            <w:rPr>
                              <w:rFonts w:ascii="Cambria Math" w:eastAsia="맑은 고딕" w:hAnsi="Cambria Math"/>
                              <w:lang w:eastAsia="ko-KR"/>
                            </w:rPr>
                            <m:t>2</m:t>
                          </m:r>
                        </m:sup>
                      </m:sSup>
                    </m:den>
                  </m:f>
                </m:e>
              </m:d>
            </m:sup>
          </m:sSup>
        </m:oMath>
      </m:oMathPara>
    </w:p>
    <w:p w14:paraId="1DEB8F94" w14:textId="264D5756" w:rsidR="00991353" w:rsidRDefault="00991353" w:rsidP="00991353">
      <w:pPr>
        <w:ind w:firstLine="0"/>
        <w:rPr>
          <w:rFonts w:eastAsia="맑은 고딕"/>
          <w:lang w:eastAsia="ko-KR"/>
        </w:rPr>
      </w:pPr>
      <w:r>
        <w:rPr>
          <w:rFonts w:eastAsia="맑은 고딕"/>
          <w:lang w:eastAsia="ko-KR"/>
        </w:rPr>
        <w:t>T</w:t>
      </w:r>
      <w:r>
        <w:rPr>
          <w:rFonts w:eastAsia="맑은 고딕" w:hint="eastAsia"/>
          <w:lang w:eastAsia="ko-KR"/>
        </w:rPr>
        <w:t xml:space="preserve">hen </w:t>
      </w:r>
      <w:r>
        <w:rPr>
          <w:rFonts w:eastAsia="맑은 고딕"/>
          <w:lang w:eastAsia="ko-KR"/>
        </w:rPr>
        <w:t xml:space="preserve">a data set that is not linearly separable in the two dimensional data space </w:t>
      </w:r>
      <w:r w:rsidRPr="00991353">
        <w:rPr>
          <w:rFonts w:eastAsia="맑은 고딕"/>
          <w:b/>
          <w:lang w:eastAsia="ko-KR"/>
        </w:rPr>
        <w:t>x</w:t>
      </w:r>
      <w:r>
        <w:rPr>
          <w:rFonts w:eastAsia="맑은 고딕"/>
          <w:lang w:eastAsia="ko-KR"/>
        </w:rPr>
        <w:t xml:space="preserve"> is separable in the nonlinear feature space defined implicitly by this nonlinear kernel function known as a </w:t>
      </w:r>
      <w:r w:rsidRPr="00991353">
        <w:rPr>
          <w:rFonts w:eastAsia="맑은 고딕"/>
          <w:i/>
          <w:lang w:eastAsia="ko-KR"/>
        </w:rPr>
        <w:t>Radial Basis Kernel</w:t>
      </w:r>
      <w:r>
        <w:rPr>
          <w:rFonts w:eastAsia="맑은 고딕"/>
          <w:lang w:eastAsia="ko-KR"/>
        </w:rPr>
        <w:t>.</w:t>
      </w:r>
      <w:r>
        <w:rPr>
          <w:rFonts w:eastAsia="맑은 고딕" w:hint="eastAsia"/>
          <w:lang w:eastAsia="ko-KR"/>
        </w:rPr>
        <w:t xml:space="preserve"> </w:t>
      </w:r>
    </w:p>
    <w:p w14:paraId="001C4E7F" w14:textId="4006F180" w:rsidR="00991353" w:rsidRDefault="00991353" w:rsidP="00991353">
      <w:pPr>
        <w:ind w:firstLine="0"/>
        <w:rPr>
          <w:rFonts w:eastAsia="맑은 고딕"/>
          <w:lang w:eastAsia="ko-KR"/>
        </w:rPr>
      </w:pPr>
      <w:r>
        <w:rPr>
          <w:rFonts w:eastAsia="맑은 고딕"/>
          <w:lang w:eastAsia="ko-KR"/>
        </w:rPr>
        <w:t xml:space="preserve"> Other popular kernels for classification are the </w:t>
      </w:r>
      <w:r w:rsidRPr="00991353">
        <w:rPr>
          <w:rFonts w:eastAsia="맑은 고딕"/>
          <w:i/>
          <w:lang w:eastAsia="ko-KR"/>
        </w:rPr>
        <w:t>Polynomial Kernel</w:t>
      </w:r>
    </w:p>
    <w:p w14:paraId="7E22F5DB" w14:textId="0C1038CC" w:rsidR="00991353" w:rsidRPr="00991353" w:rsidRDefault="00991353" w:rsidP="00991353">
      <w:pPr>
        <w:ind w:firstLine="0"/>
        <w:rPr>
          <w:rFonts w:eastAsia="맑은 고딕"/>
          <w:lang w:eastAsia="ko-KR"/>
        </w:rPr>
      </w:pPr>
      <m:oMathPara>
        <m:oMath>
          <m:r>
            <w:rPr>
              <w:rFonts w:ascii="Cambria Math" w:eastAsia="맑은 고딕" w:hAnsi="Cambria Math"/>
              <w:lang w:eastAsia="ko-KR"/>
            </w:rPr>
            <w:lastRenderedPageBreak/>
            <m:t>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e>
          </m:d>
          <m:r>
            <w:rPr>
              <w:rFonts w:ascii="Cambria Math" w:eastAsia="맑은 고딕" w:hAnsi="Cambria Math"/>
              <w:lang w:eastAsia="ko-KR"/>
            </w:rPr>
            <m:t>=</m:t>
          </m:r>
          <m:sSup>
            <m:sSupPr>
              <m:ctrlPr>
                <w:rPr>
                  <w:rFonts w:ascii="Cambria Math" w:eastAsia="맑은 고딕" w:hAnsi="Cambria Math"/>
                  <w:lang w:eastAsia="ko-KR"/>
                </w:rPr>
              </m:ctrlPr>
            </m:sSupPr>
            <m:e>
              <m:r>
                <m:rPr>
                  <m:sty m:val="p"/>
                </m:rP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r>
                <w:rPr>
                  <w:rFonts w:ascii="Cambria Math" w:eastAsia="맑은 고딕" w:hAnsi="Cambria Math"/>
                  <w:lang w:eastAsia="ko-KR"/>
                </w:rPr>
                <m:t>+a)</m:t>
              </m:r>
            </m:e>
            <m:sup>
              <m:r>
                <w:rPr>
                  <w:rFonts w:ascii="Cambria Math" w:eastAsia="맑은 고딕" w:hAnsi="Cambria Math"/>
                  <w:lang w:eastAsia="ko-KR"/>
                </w:rPr>
                <m:t>b</m:t>
              </m:r>
            </m:sup>
          </m:sSup>
        </m:oMath>
      </m:oMathPara>
    </w:p>
    <w:p w14:paraId="655F91D2" w14:textId="2487570C" w:rsidR="00991353" w:rsidRPr="00991353" w:rsidRDefault="00991353" w:rsidP="00991353">
      <w:pPr>
        <w:ind w:firstLineChars="50" w:firstLine="100"/>
        <w:rPr>
          <w:rFonts w:eastAsia="맑은 고딕"/>
          <w:lang w:eastAsia="ko-KR"/>
        </w:rPr>
      </w:pPr>
      <w:r>
        <w:rPr>
          <w:rFonts w:eastAsia="맑은 고딕"/>
          <w:lang w:eastAsia="ko-KR"/>
        </w:rPr>
        <w:t xml:space="preserve">and the </w:t>
      </w:r>
      <w:r w:rsidRPr="00991353">
        <w:rPr>
          <w:rFonts w:eastAsia="맑은 고딕"/>
          <w:i/>
          <w:lang w:eastAsia="ko-KR"/>
        </w:rPr>
        <w:t>Sigmoidal Kernel</w:t>
      </w:r>
    </w:p>
    <w:p w14:paraId="656B9231" w14:textId="0862C276" w:rsidR="00991353" w:rsidRPr="00991353" w:rsidRDefault="00991353" w:rsidP="00991353">
      <w:pPr>
        <w:ind w:firstLine="0"/>
        <w:rPr>
          <w:rFonts w:eastAsia="맑은 고딕"/>
          <w:lang w:eastAsia="ko-KR"/>
        </w:rPr>
      </w:pPr>
      <m:oMathPara>
        <m:oMath>
          <m:r>
            <w:rPr>
              <w:rFonts w:ascii="Cambria Math" w:eastAsia="맑은 고딕" w:hAnsi="Cambria Math"/>
              <w:lang w:eastAsia="ko-KR"/>
            </w:rPr>
            <m:t>k</m:t>
          </m:r>
          <m:d>
            <m:dPr>
              <m:ctrlPr>
                <w:rPr>
                  <w:rFonts w:ascii="Cambria Math" w:eastAsia="맑은 고딕" w:hAnsi="Cambria Math"/>
                  <w:i/>
                  <w:lang w:eastAsia="ko-KR"/>
                </w:rPr>
              </m:ctrlPr>
            </m:dPr>
            <m:e>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e>
          </m:d>
          <m:r>
            <w:rPr>
              <w:rFonts w:ascii="Cambria Math" w:eastAsia="맑은 고딕" w:hAnsi="Cambria Math"/>
              <w:lang w:eastAsia="ko-KR"/>
            </w:rPr>
            <m:t>=</m:t>
          </m:r>
          <m:r>
            <m:rPr>
              <m:sty m:val="p"/>
            </m:rPr>
            <w:rPr>
              <w:rFonts w:ascii="Cambria Math" w:eastAsia="맑은 고딕" w:hAnsi="Cambria Math"/>
              <w:lang w:eastAsia="ko-KR"/>
            </w:rPr>
            <m:t>tanh(</m:t>
          </m:r>
          <m:sSub>
            <m:sSubPr>
              <m:ctrlPr>
                <w:rPr>
                  <w:rFonts w:ascii="Cambria Math" w:eastAsia="맑은 고딕" w:hAnsi="Cambria Math"/>
                  <w:i/>
                  <w:lang w:eastAsia="ko-KR"/>
                </w:rPr>
              </m:ctrlPr>
            </m:sSubPr>
            <m:e>
              <m:r>
                <w:rPr>
                  <w:rFonts w:ascii="Cambria Math" w:eastAsia="맑은 고딕" w:hAnsi="Cambria Math"/>
                  <w:lang w:eastAsia="ko-KR"/>
                </w:rPr>
                <m:t>a</m:t>
              </m:r>
              <m:r>
                <m:rPr>
                  <m:sty m:val="bi"/>
                </m:rPr>
                <w:rPr>
                  <w:rFonts w:ascii="Cambria Math" w:eastAsia="맑은 고딕" w:hAnsi="Cambria Math"/>
                  <w:lang w:eastAsia="ko-KR"/>
                </w:rPr>
                <m:t>x</m:t>
              </m:r>
            </m:e>
            <m:sub>
              <m:r>
                <w:rPr>
                  <w:rFonts w:ascii="Cambria Math" w:eastAsia="맑은 고딕" w:hAnsi="Cambria Math"/>
                  <w:lang w:eastAsia="ko-KR"/>
                </w:rPr>
                <m:t>i</m:t>
              </m:r>
            </m:sub>
          </m:sSub>
          <m:r>
            <w:rPr>
              <w:rFonts w:ascii="Cambria Math" w:eastAsia="맑은 고딕" w:hAnsi="Cambria Math"/>
              <w:lang w:eastAsia="ko-KR"/>
            </w:rPr>
            <m:t>,</m:t>
          </m:r>
          <m:sSub>
            <m:sSubPr>
              <m:ctrlPr>
                <w:rPr>
                  <w:rFonts w:ascii="Cambria Math" w:eastAsia="맑은 고딕" w:hAnsi="Cambria Math"/>
                  <w:i/>
                  <w:lang w:eastAsia="ko-KR"/>
                </w:rPr>
              </m:ctrlPr>
            </m:sSubPr>
            <m:e>
              <m:r>
                <m:rPr>
                  <m:sty m:val="bi"/>
                </m:rPr>
                <w:rPr>
                  <w:rFonts w:ascii="Cambria Math" w:eastAsia="맑은 고딕" w:hAnsi="Cambria Math"/>
                  <w:lang w:eastAsia="ko-KR"/>
                </w:rPr>
                <m:t>x</m:t>
              </m:r>
            </m:e>
            <m:sub>
              <m:r>
                <w:rPr>
                  <w:rFonts w:ascii="Cambria Math" w:eastAsia="맑은 고딕" w:hAnsi="Cambria Math"/>
                  <w:lang w:eastAsia="ko-KR"/>
                </w:rPr>
                <m:t>j</m:t>
              </m:r>
            </m:sub>
          </m:sSub>
          <m:r>
            <w:rPr>
              <w:rFonts w:ascii="Cambria Math" w:eastAsia="맑은 고딕" w:hAnsi="Cambria Math"/>
              <w:lang w:eastAsia="ko-KR"/>
            </w:rPr>
            <m:t>-b)</m:t>
          </m:r>
        </m:oMath>
      </m:oMathPara>
    </w:p>
    <w:p w14:paraId="4FCAE40F" w14:textId="12A28AD6" w:rsidR="00991353" w:rsidRPr="00CD3FE9" w:rsidRDefault="00991353" w:rsidP="00991353">
      <w:pPr>
        <w:ind w:firstLine="0"/>
        <w:rPr>
          <w:rFonts w:eastAsia="맑은 고딕"/>
          <w:lang w:eastAsia="ko-KR"/>
        </w:rPr>
      </w:pPr>
      <w:r>
        <w:rPr>
          <w:rFonts w:eastAsia="맑은 고딕"/>
          <w:lang w:eastAsia="ko-KR"/>
        </w:rPr>
        <w:t xml:space="preserve"> where </w:t>
      </w:r>
      <m:oMath>
        <m:r>
          <w:rPr>
            <w:rFonts w:ascii="Cambria Math" w:eastAsia="맑은 고딕" w:hAnsi="Cambria Math"/>
            <w:lang w:eastAsia="ko-KR"/>
          </w:rPr>
          <m:t xml:space="preserve">a </m:t>
        </m:r>
      </m:oMath>
      <w:r>
        <w:rPr>
          <w:rFonts w:eastAsia="맑은 고딕"/>
          <w:lang w:eastAsia="ko-KR"/>
        </w:rPr>
        <w:t>and b are parameter defining the kernel’</w:t>
      </w:r>
      <w:r w:rsidR="009D1E11">
        <w:rPr>
          <w:rFonts w:eastAsia="맑은 고딕"/>
          <w:lang w:eastAsia="ko-KR"/>
        </w:rPr>
        <w:t>s behavior.</w:t>
      </w:r>
      <w:r>
        <w:rPr>
          <w:rFonts w:eastAsia="맑은 고딕"/>
          <w:lang w:eastAsia="ko-KR"/>
        </w:rPr>
        <w:t xml:space="preserve"> </w:t>
      </w:r>
    </w:p>
    <w:p w14:paraId="45062BEE" w14:textId="16DACCE5" w:rsidR="00FD7B3A" w:rsidRDefault="00A50599" w:rsidP="00014C1A">
      <w:pPr>
        <w:pStyle w:val="heading1"/>
        <w:numPr>
          <w:ilvl w:val="0"/>
          <w:numId w:val="0"/>
        </w:numPr>
        <w:ind w:left="567" w:hanging="567"/>
        <w:rPr>
          <w:rFonts w:eastAsia="맑은 고딕"/>
          <w:lang w:eastAsia="ko-KR"/>
        </w:rPr>
      </w:pPr>
      <w:r>
        <w:rPr>
          <w:rFonts w:eastAsia="맑은 고딕"/>
          <w:lang w:eastAsia="ko-KR"/>
        </w:rPr>
        <w:t xml:space="preserve">3. </w:t>
      </w:r>
      <w:r w:rsidR="00FD7B3A">
        <w:rPr>
          <w:rFonts w:eastAsia="맑은 고딕" w:hint="eastAsia"/>
          <w:lang w:eastAsia="ko-KR"/>
        </w:rPr>
        <w:t>Experiment</w:t>
      </w:r>
    </w:p>
    <w:p w14:paraId="745657CC" w14:textId="3B908080" w:rsidR="005A75C4" w:rsidRPr="00FE44B0" w:rsidRDefault="0036119E" w:rsidP="00C85C6A">
      <w:pPr>
        <w:ind w:firstLine="0"/>
        <w:rPr>
          <w:rFonts w:eastAsia="맑은 고딕"/>
          <w:b/>
          <w:lang w:eastAsia="ko-KR"/>
        </w:rPr>
      </w:pPr>
      <w:r w:rsidRPr="00FE44B0">
        <w:rPr>
          <w:rFonts w:eastAsia="맑은 고딕"/>
          <w:b/>
          <w:lang w:eastAsia="ko-KR"/>
        </w:rPr>
        <w:t xml:space="preserve">3.1 </w:t>
      </w:r>
      <w:r w:rsidR="005A75C4" w:rsidRPr="00FE44B0">
        <w:rPr>
          <w:rFonts w:eastAsia="맑은 고딕" w:hint="eastAsia"/>
          <w:b/>
          <w:lang w:eastAsia="ko-KR"/>
        </w:rPr>
        <w:t>Dataset</w:t>
      </w:r>
    </w:p>
    <w:p w14:paraId="3702D611" w14:textId="77777777" w:rsidR="0015277F" w:rsidRDefault="002D2CFF" w:rsidP="00F4651B">
      <w:pPr>
        <w:keepNext/>
        <w:jc w:val="center"/>
      </w:pPr>
      <w:r w:rsidRPr="002D2CFF">
        <w:rPr>
          <w:rFonts w:eastAsia="맑은 고딕"/>
          <w:noProof/>
          <w:lang w:eastAsia="ko-KR"/>
        </w:rPr>
        <w:drawing>
          <wp:inline distT="0" distB="0" distL="0" distR="0" wp14:anchorId="611D9601" wp14:editId="766D2464">
            <wp:extent cx="3474720" cy="2263140"/>
            <wp:effectExtent l="0" t="0" r="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580" cy="2298220"/>
                    </a:xfrm>
                    <a:prstGeom prst="rect">
                      <a:avLst/>
                    </a:prstGeom>
                    <a:noFill/>
                    <a:ln>
                      <a:noFill/>
                    </a:ln>
                  </pic:spPr>
                </pic:pic>
              </a:graphicData>
            </a:graphic>
          </wp:inline>
        </w:drawing>
      </w:r>
    </w:p>
    <w:p w14:paraId="44F28765" w14:textId="021C6D9B" w:rsidR="002D2CFF" w:rsidRDefault="0015277F" w:rsidP="00F4651B">
      <w:pPr>
        <w:pStyle w:val="af1"/>
        <w:jc w:val="center"/>
      </w:pPr>
      <w:r>
        <w:t xml:space="preserve">Figure </w:t>
      </w:r>
      <w:r w:rsidR="00823A04">
        <w:fldChar w:fldCharType="begin"/>
      </w:r>
      <w:r w:rsidR="00823A04">
        <w:instrText xml:space="preserve"> SEQ Figure \* ARABIC </w:instrText>
      </w:r>
      <w:r w:rsidR="00823A04">
        <w:fldChar w:fldCharType="separate"/>
      </w:r>
      <w:r>
        <w:rPr>
          <w:noProof/>
        </w:rPr>
        <w:t>4</w:t>
      </w:r>
      <w:r w:rsidR="00823A04">
        <w:rPr>
          <w:noProof/>
        </w:rPr>
        <w:fldChar w:fldCharType="end"/>
      </w:r>
      <w:r>
        <w:rPr>
          <w:rFonts w:eastAsia="맑은 고딕" w:hint="eastAsia"/>
          <w:lang w:eastAsia="ko-KR"/>
        </w:rPr>
        <w:t xml:space="preserve"> CIFAR-10</w:t>
      </w:r>
    </w:p>
    <w:p w14:paraId="3B35C07A" w14:textId="17A58CA2" w:rsidR="00101509" w:rsidRDefault="002D2CFF" w:rsidP="00B44F97">
      <w:pPr>
        <w:pStyle w:val="HTML"/>
        <w:shd w:val="clear" w:color="auto" w:fill="FFFFFF"/>
        <w:ind w:firstLineChars="50" w:firstLine="100"/>
        <w:rPr>
          <w:rFonts w:ascii="Times New Roman" w:eastAsia="맑은 고딕" w:hAnsi="Times New Roman" w:cs="Times New Roman"/>
          <w:sz w:val="20"/>
          <w:szCs w:val="20"/>
        </w:rPr>
      </w:pPr>
      <w:r w:rsidRPr="002D2CFF">
        <w:rPr>
          <w:rFonts w:ascii="Times New Roman" w:eastAsiaTheme="minorEastAsia" w:hAnsi="Times New Roman" w:cs="Times New Roman"/>
          <w:sz w:val="20"/>
          <w:szCs w:val="20"/>
          <w:lang w:eastAsia="en-US"/>
        </w:rPr>
        <w:t xml:space="preserve">The CIFAR-10 dataset consists of 60000 images in 10 classes. As seen </w:t>
      </w:r>
      <w:r>
        <w:rPr>
          <w:rFonts w:eastAsiaTheme="minorEastAsia"/>
          <w:lang w:eastAsia="en-US"/>
        </w:rPr>
        <w:t>above</w:t>
      </w:r>
      <w:r w:rsidRPr="002D2CFF">
        <w:rPr>
          <w:rFonts w:ascii="Times New Roman" w:eastAsiaTheme="minorEastAsia" w:hAnsi="Times New Roman" w:cs="Times New Roman"/>
          <w:sz w:val="20"/>
          <w:szCs w:val="20"/>
          <w:lang w:eastAsia="en-US"/>
        </w:rPr>
        <w:t>, 10</w:t>
      </w:r>
      <w:r>
        <w:rPr>
          <w:rFonts w:eastAsiaTheme="minorEastAsia"/>
          <w:lang w:eastAsia="en-US"/>
        </w:rPr>
        <w:t xml:space="preserve"> </w:t>
      </w:r>
      <w:r w:rsidRPr="002D2CFF">
        <w:rPr>
          <w:rFonts w:ascii="Times New Roman" w:eastAsiaTheme="minorEastAsia" w:hAnsi="Times New Roman" w:cs="Times New Roman"/>
          <w:sz w:val="20"/>
          <w:szCs w:val="20"/>
          <w:lang w:eastAsia="en-US"/>
        </w:rPr>
        <w:t xml:space="preserve">random images are in the dataset for each class. </w:t>
      </w:r>
      <w:r w:rsidR="00DA6230">
        <w:rPr>
          <w:rFonts w:ascii="Times New Roman" w:eastAsiaTheme="minorEastAsia" w:hAnsi="Times New Roman" w:cs="Times New Roman"/>
          <w:sz w:val="20"/>
          <w:szCs w:val="20"/>
          <w:lang w:eastAsia="en-US"/>
        </w:rPr>
        <w:t xml:space="preserve">Classes consist of ‘plane’, ‘car’, </w:t>
      </w:r>
      <w:r w:rsidR="00DA6230" w:rsidRPr="00DA6230">
        <w:rPr>
          <w:rFonts w:ascii="Times New Roman" w:eastAsiaTheme="minorEastAsia" w:hAnsi="Times New Roman" w:cs="Times New Roman"/>
          <w:sz w:val="20"/>
          <w:szCs w:val="20"/>
          <w:lang w:eastAsia="en-US"/>
        </w:rPr>
        <w:t>‘bird’, ‘cat’, ‘deer’, ‘dog’, ‘frog’, ‘horse’, ‘ship’, ‘truck’</w:t>
      </w:r>
      <w:r w:rsidR="00DA6230" w:rsidRPr="00DA6230">
        <w:rPr>
          <w:rFonts w:ascii="Times New Roman" w:eastAsia="맑은 고딕" w:hAnsi="Times New Roman" w:cs="Times New Roman"/>
          <w:sz w:val="20"/>
          <w:szCs w:val="20"/>
        </w:rPr>
        <w:t xml:space="preserve">. </w:t>
      </w:r>
      <w:r w:rsidRPr="00DA6230">
        <w:rPr>
          <w:rFonts w:ascii="Times New Roman" w:eastAsiaTheme="minorEastAsia" w:hAnsi="Times New Roman" w:cs="Times New Roman"/>
          <w:sz w:val="20"/>
          <w:szCs w:val="20"/>
          <w:lang w:eastAsia="en-US"/>
        </w:rPr>
        <w:t>The dataset is divided into five training batches and one test batch, each with 10000 images. Each image has 32</w:t>
      </w:r>
      <m:oMath>
        <m:r>
          <m:rPr>
            <m:sty m:val="p"/>
          </m:rPr>
          <w:rPr>
            <w:rFonts w:ascii="Cambria Math" w:eastAsiaTheme="minorEastAsia" w:hAnsi="Cambria Math" w:cs="Times New Roman"/>
            <w:sz w:val="20"/>
            <w:szCs w:val="20"/>
            <w:lang w:eastAsia="en-US"/>
          </w:rPr>
          <m:t xml:space="preserve">×32 pixels with 3 channels. </m:t>
        </m:r>
      </m:oMath>
      <w:r w:rsidRPr="00DA6230">
        <w:rPr>
          <w:rFonts w:ascii="Times New Roman" w:eastAsia="맑은 고딕" w:hAnsi="Times New Roman" w:cs="Times New Roman"/>
          <w:sz w:val="20"/>
          <w:szCs w:val="20"/>
        </w:rPr>
        <w:t xml:space="preserve"> We used single training batch and 1000 samples from the test batch. Also, </w:t>
      </w:r>
      <w:r w:rsidR="00560DB2" w:rsidRPr="00DA6230">
        <w:rPr>
          <w:rFonts w:ascii="Times New Roman" w:eastAsia="맑은 고딕" w:hAnsi="Times New Roman" w:cs="Times New Roman"/>
          <w:sz w:val="20"/>
          <w:szCs w:val="20"/>
        </w:rPr>
        <w:t>if the individual feature</w:t>
      </w:r>
      <w:r w:rsidR="00951EB7" w:rsidRPr="00DA6230">
        <w:rPr>
          <w:rFonts w:ascii="Times New Roman" w:eastAsia="맑은 고딕" w:hAnsi="Times New Roman" w:cs="Times New Roman"/>
          <w:sz w:val="20"/>
          <w:szCs w:val="20"/>
        </w:rPr>
        <w:t>s</w:t>
      </w:r>
      <w:r w:rsidR="00560DB2" w:rsidRPr="00DA6230">
        <w:rPr>
          <w:rFonts w:ascii="Times New Roman" w:eastAsia="맑은 고딕" w:hAnsi="Times New Roman" w:cs="Times New Roman"/>
          <w:sz w:val="20"/>
          <w:szCs w:val="20"/>
        </w:rPr>
        <w:t xml:space="preserve"> </w:t>
      </w:r>
      <w:r w:rsidR="00951EB7" w:rsidRPr="00DA6230">
        <w:rPr>
          <w:rFonts w:ascii="Times New Roman" w:eastAsia="맑은 고딕" w:hAnsi="Times New Roman" w:cs="Times New Roman"/>
          <w:sz w:val="20"/>
          <w:szCs w:val="20"/>
        </w:rPr>
        <w:t>do</w:t>
      </w:r>
      <w:r w:rsidR="00560DB2" w:rsidRPr="00DA6230">
        <w:rPr>
          <w:rFonts w:ascii="Times New Roman" w:eastAsia="맑은 고딕" w:hAnsi="Times New Roman" w:cs="Times New Roman"/>
          <w:sz w:val="20"/>
          <w:szCs w:val="20"/>
        </w:rPr>
        <w:t xml:space="preserve"> not more or less look like standard normally distributed data, learning algorithm might behave badly.</w:t>
      </w:r>
      <w:r w:rsidR="00F13709" w:rsidRPr="00DA6230">
        <w:rPr>
          <w:rFonts w:ascii="Times New Roman" w:eastAsia="맑은 고딕" w:hAnsi="Times New Roman" w:cs="Times New Roman"/>
          <w:sz w:val="20"/>
          <w:szCs w:val="20"/>
        </w:rPr>
        <w:t xml:space="preserve"> </w:t>
      </w:r>
      <w:proofErr w:type="gramStart"/>
      <w:r w:rsidR="00F13709" w:rsidRPr="00DA6230">
        <w:rPr>
          <w:rFonts w:ascii="Times New Roman" w:eastAsia="맑은 고딕" w:hAnsi="Times New Roman" w:cs="Times New Roman"/>
          <w:sz w:val="20"/>
          <w:szCs w:val="20"/>
        </w:rPr>
        <w:t>So</w:t>
      </w:r>
      <w:proofErr w:type="gramEnd"/>
      <w:r w:rsidR="00F13709" w:rsidRPr="00DA6230">
        <w:rPr>
          <w:rFonts w:ascii="Times New Roman" w:eastAsia="맑은 고딕" w:hAnsi="Times New Roman" w:cs="Times New Roman"/>
          <w:sz w:val="20"/>
          <w:szCs w:val="20"/>
        </w:rPr>
        <w:t xml:space="preserve"> preprocessing was done that all features are centered around 0 and have invariance in the same order.</w:t>
      </w:r>
    </w:p>
    <w:p w14:paraId="47749471" w14:textId="77777777" w:rsidR="00993D6A" w:rsidRPr="00993D6A" w:rsidRDefault="00993D6A" w:rsidP="00DA6230">
      <w:pPr>
        <w:pStyle w:val="HTML"/>
        <w:shd w:val="clear" w:color="auto" w:fill="FFFFFF"/>
        <w:rPr>
          <w:rFonts w:ascii="Times New Roman" w:eastAsia="맑은 고딕" w:hAnsi="Times New Roman" w:cs="Times New Roman"/>
          <w:sz w:val="20"/>
          <w:szCs w:val="20"/>
        </w:rPr>
      </w:pPr>
    </w:p>
    <w:p w14:paraId="7A27A6D9" w14:textId="711118B5" w:rsidR="002D700F" w:rsidRPr="00C77C0C" w:rsidRDefault="00F13709" w:rsidP="00720510">
      <w:pPr>
        <w:ind w:firstLine="0"/>
        <w:rPr>
          <w:rFonts w:eastAsia="맑은 고딕"/>
          <w:b/>
          <w:lang w:eastAsia="ko-KR"/>
        </w:rPr>
      </w:pPr>
      <w:r w:rsidRPr="00C77C0C">
        <w:rPr>
          <w:rFonts w:eastAsia="맑은 고딕" w:hint="eastAsia"/>
          <w:b/>
          <w:lang w:eastAsia="ko-KR"/>
        </w:rPr>
        <w:t>3.2 Experiment Settings</w:t>
      </w:r>
    </w:p>
    <w:p w14:paraId="278F4BBB" w14:textId="3D5BC37B" w:rsidR="000E76E6" w:rsidRDefault="00CA5DFC" w:rsidP="005A2915">
      <w:pPr>
        <w:ind w:firstLineChars="50" w:firstLine="100"/>
        <w:rPr>
          <w:rFonts w:eastAsia="맑은 고딕"/>
          <w:lang w:eastAsia="ko-KR"/>
        </w:rPr>
      </w:pPr>
      <w:r>
        <w:rPr>
          <w:rFonts w:eastAsia="맑은 고딕"/>
          <w:lang w:eastAsia="ko-KR"/>
        </w:rPr>
        <w:t xml:space="preserve">We </w:t>
      </w:r>
      <w:r w:rsidR="00854482">
        <w:rPr>
          <w:rFonts w:eastAsia="맑은 고딕"/>
          <w:lang w:eastAsia="ko-KR"/>
        </w:rPr>
        <w:t>tested our algorithms</w:t>
      </w:r>
      <w:r>
        <w:rPr>
          <w:rFonts w:eastAsia="맑은 고딕"/>
          <w:lang w:eastAsia="ko-KR"/>
        </w:rPr>
        <w:t xml:space="preserve"> to examine </w:t>
      </w:r>
      <w:r w:rsidR="00854482">
        <w:rPr>
          <w:rFonts w:eastAsia="맑은 고딕"/>
          <w:lang w:eastAsia="ko-KR"/>
        </w:rPr>
        <w:t>the performances of the ANN and the SVM</w:t>
      </w:r>
      <w:r>
        <w:rPr>
          <w:rFonts w:eastAsia="맑은 고딕"/>
          <w:lang w:eastAsia="ko-KR"/>
        </w:rPr>
        <w:t xml:space="preserve"> u</w:t>
      </w:r>
      <w:r>
        <w:rPr>
          <w:rFonts w:eastAsia="맑은 고딕" w:hint="eastAsia"/>
          <w:lang w:eastAsia="ko-KR"/>
        </w:rPr>
        <w:t>sing CIFAR-10 dataset.</w:t>
      </w:r>
      <w:r>
        <w:rPr>
          <w:rFonts w:eastAsia="맑은 고딕"/>
          <w:lang w:eastAsia="ko-KR"/>
        </w:rPr>
        <w:t xml:space="preserve"> </w:t>
      </w:r>
    </w:p>
    <w:p w14:paraId="0467230C" w14:textId="77777777" w:rsidR="00E005FE" w:rsidRPr="00CA5DFC" w:rsidRDefault="00E005FE" w:rsidP="005A2915">
      <w:pPr>
        <w:ind w:firstLineChars="50" w:firstLine="100"/>
        <w:rPr>
          <w:rFonts w:eastAsia="맑은 고딕"/>
          <w:lang w:eastAsia="ko-KR"/>
        </w:rPr>
      </w:pPr>
    </w:p>
    <w:p w14:paraId="566C6F83" w14:textId="7D647F17" w:rsidR="00F13709" w:rsidRPr="009A2CE5" w:rsidRDefault="00F13709" w:rsidP="00720510">
      <w:pPr>
        <w:ind w:firstLine="0"/>
        <w:rPr>
          <w:rFonts w:eastAsia="맑은 고딕"/>
          <w:b/>
          <w:lang w:eastAsia="ko-KR"/>
        </w:rPr>
      </w:pPr>
      <w:r w:rsidRPr="009A2CE5">
        <w:rPr>
          <w:rFonts w:eastAsia="맑은 고딕"/>
          <w:b/>
          <w:lang w:eastAsia="ko-KR"/>
        </w:rPr>
        <w:t xml:space="preserve">3.2.1 </w:t>
      </w:r>
      <w:r w:rsidRPr="009A2CE5">
        <w:rPr>
          <w:rFonts w:eastAsia="맑은 고딕" w:hint="eastAsia"/>
          <w:b/>
          <w:lang w:eastAsia="ko-KR"/>
        </w:rPr>
        <w:t>ANN settings</w:t>
      </w:r>
    </w:p>
    <w:p w14:paraId="624AC33E" w14:textId="03E8468A" w:rsidR="00920A80" w:rsidRDefault="00C73EC5" w:rsidP="003D468E">
      <w:pPr>
        <w:pStyle w:val="p1a"/>
        <w:ind w:firstLineChars="50" w:firstLine="100"/>
      </w:pPr>
      <w:r>
        <w:t>In our project, we have two ANN python codes (Our code and Reference code). We not only in</w:t>
      </w:r>
      <w:r w:rsidR="00B72B51">
        <w:t>itialized weight vectors arra</w:t>
      </w:r>
      <w:r w:rsidR="00B72B51">
        <w:rPr>
          <w:rFonts w:eastAsia="맑은 고딕" w:hint="eastAsia"/>
          <w:lang w:eastAsia="ko-KR"/>
        </w:rPr>
        <w:t>ys</w:t>
      </w:r>
      <w:r>
        <w:t xml:space="preserve"> and network architecture but also updated weight using activation function and derivation of loss function. We did not use machine learning python library suc</w:t>
      </w:r>
      <w:r w:rsidR="00F4651B">
        <w:t xml:space="preserve">h as </w:t>
      </w:r>
      <w:proofErr w:type="spellStart"/>
      <w:r w:rsidR="00F4651B">
        <w:t>scikit</w:t>
      </w:r>
      <w:proofErr w:type="spellEnd"/>
      <w:r w:rsidR="00F4651B">
        <w:t>-learn</w:t>
      </w:r>
      <w:r w:rsidR="008B282B">
        <w:rPr>
          <w:rFonts w:eastAsia="맑은 고딕" w:hint="eastAsia"/>
          <w:lang w:eastAsia="ko-KR"/>
        </w:rPr>
        <w:t xml:space="preserve"> [8]</w:t>
      </w:r>
      <w:r w:rsidR="00F4651B">
        <w:t xml:space="preserve"> and </w:t>
      </w:r>
      <w:proofErr w:type="spellStart"/>
      <w:r w:rsidR="00F4651B">
        <w:rPr>
          <w:rFonts w:eastAsia="맑은 고딕" w:hint="eastAsia"/>
          <w:lang w:eastAsia="ko-KR"/>
        </w:rPr>
        <w:t>C</w:t>
      </w:r>
      <w:r>
        <w:t>hainer</w:t>
      </w:r>
      <w:proofErr w:type="spellEnd"/>
      <w:r w:rsidR="008B282B">
        <w:rPr>
          <w:rFonts w:eastAsia="맑은 고딕" w:hint="eastAsia"/>
          <w:lang w:eastAsia="ko-KR"/>
        </w:rPr>
        <w:t xml:space="preserve"> [13]</w:t>
      </w:r>
      <w:r>
        <w:t xml:space="preserve"> except math library like log. </w:t>
      </w:r>
    </w:p>
    <w:p w14:paraId="685E0F46" w14:textId="5B6E3E33" w:rsidR="001A3534" w:rsidRDefault="00920A80" w:rsidP="009A2CE5">
      <w:pPr>
        <w:pStyle w:val="p1a"/>
        <w:ind w:firstLineChars="100" w:firstLine="200"/>
      </w:pPr>
      <w:r>
        <w:rPr>
          <w:rFonts w:eastAsia="맑은 고딕" w:hint="eastAsia"/>
          <w:noProof/>
          <w:lang w:eastAsia="ko-KR"/>
        </w:rPr>
        <w:lastRenderedPageBreak/>
        <mc:AlternateContent>
          <mc:Choice Requires="wpg">
            <w:drawing>
              <wp:anchor distT="0" distB="0" distL="114300" distR="114300" simplePos="0" relativeHeight="251658240" behindDoc="1" locked="0" layoutInCell="1" allowOverlap="1" wp14:anchorId="08EA7D6F" wp14:editId="7559AA97">
                <wp:simplePos x="0" y="0"/>
                <wp:positionH relativeFrom="column">
                  <wp:posOffset>-318770</wp:posOffset>
                </wp:positionH>
                <wp:positionV relativeFrom="paragraph">
                  <wp:posOffset>63500</wp:posOffset>
                </wp:positionV>
                <wp:extent cx="5021580" cy="2072640"/>
                <wp:effectExtent l="0" t="0" r="7620" b="3810"/>
                <wp:wrapTight wrapText="bothSides">
                  <wp:wrapPolygon edited="0">
                    <wp:start x="246" y="0"/>
                    <wp:lineTo x="0" y="19853"/>
                    <wp:lineTo x="0" y="21441"/>
                    <wp:lineTo x="21223" y="21441"/>
                    <wp:lineTo x="21551" y="19853"/>
                    <wp:lineTo x="21551" y="0"/>
                    <wp:lineTo x="246" y="0"/>
                  </wp:wrapPolygon>
                </wp:wrapTight>
                <wp:docPr id="19" name="그룹 19"/>
                <wp:cNvGraphicFramePr/>
                <a:graphic xmlns:a="http://schemas.openxmlformats.org/drawingml/2006/main">
                  <a:graphicData uri="http://schemas.microsoft.com/office/word/2010/wordprocessingGroup">
                    <wpg:wgp>
                      <wpg:cNvGrpSpPr/>
                      <wpg:grpSpPr>
                        <a:xfrm>
                          <a:off x="0" y="0"/>
                          <a:ext cx="5021580" cy="2072640"/>
                          <a:chOff x="-88245" y="0"/>
                          <a:chExt cx="4577118" cy="1995054"/>
                        </a:xfrm>
                      </wpg:grpSpPr>
                      <pic:pic xmlns:pic="http://schemas.openxmlformats.org/drawingml/2006/picture">
                        <pic:nvPicPr>
                          <pic:cNvPr id="13" name="그림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88873" cy="1842654"/>
                          </a:xfrm>
                          <a:prstGeom prst="rect">
                            <a:avLst/>
                          </a:prstGeom>
                        </pic:spPr>
                      </pic:pic>
                      <wps:wsp>
                        <wps:cNvPr id="4" name="Text Box 4"/>
                        <wps:cNvSpPr txBox="1"/>
                        <wps:spPr>
                          <a:xfrm>
                            <a:off x="-88245" y="1842654"/>
                            <a:ext cx="4487546" cy="152400"/>
                          </a:xfrm>
                          <a:prstGeom prst="rect">
                            <a:avLst/>
                          </a:prstGeom>
                          <a:solidFill>
                            <a:prstClr val="white"/>
                          </a:solidFill>
                          <a:ln>
                            <a:noFill/>
                          </a:ln>
                          <a:effectLst/>
                        </wps:spPr>
                        <wps:txbx>
                          <w:txbxContent>
                            <w:p w14:paraId="501A8641" w14:textId="3425E9FC" w:rsidR="0015277F" w:rsidRPr="00042FF4" w:rsidRDefault="0015277F" w:rsidP="0015277F">
                              <w:pPr>
                                <w:pStyle w:val="af1"/>
                                <w:rPr>
                                  <w:noProof/>
                                </w:rPr>
                              </w:pPr>
                              <w:r>
                                <w:t xml:space="preserve">Figure </w:t>
                              </w:r>
                              <w:r w:rsidR="00823A04">
                                <w:fldChar w:fldCharType="begin"/>
                              </w:r>
                              <w:r w:rsidR="00823A04">
                                <w:instrText xml:space="preserve"> SEQ Figure \* ARABIC </w:instrText>
                              </w:r>
                              <w:r w:rsidR="00823A04">
                                <w:fldChar w:fldCharType="separate"/>
                              </w:r>
                              <w:r>
                                <w:rPr>
                                  <w:noProof/>
                                </w:rPr>
                                <w:t>5</w:t>
                              </w:r>
                              <w:r w:rsidR="00823A04">
                                <w:rPr>
                                  <w:noProof/>
                                </w:rPr>
                                <w:fldChar w:fldCharType="end"/>
                              </w:r>
                              <w:r>
                                <w:rPr>
                                  <w:rFonts w:eastAsia="맑은 고딕" w:hint="eastAsia"/>
                                  <w:lang w:eastAsia="ko-KR"/>
                                </w:rPr>
                                <w:t xml:space="preserve"> ANN result using 10000 train images (without data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EA7D6F" id="그룹 19" o:spid="_x0000_s1029" style="position:absolute;left:0;text-align:left;margin-left:-25.1pt;margin-top:5pt;width:395.4pt;height:163.2pt;z-index:-251658240;mso-width-relative:margin;mso-height-relative:margin" coordorigin="-882" coordsize="45771,19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">
                <v:shape id="그림 13" o:spid="_x0000_s1030" type="#_x0000_t75" style="position:absolute;width:44888;height:1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">
                  <v:imagedata r:id="rId15" o:title=""/>
                </v:shape>
                <v:shape id="Text Box 4" o:spid="_x0000_s1031" type="#_x0000_t202" style="position:absolute;left:-882;top:18426;width:448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01A8641" w14:textId="3425E9FC" w:rsidR="0015277F" w:rsidRPr="00042FF4" w:rsidRDefault="0015277F" w:rsidP="0015277F">
                        <w:pPr>
                          <w:pStyle w:val="af1"/>
                          <w:rPr>
                            <w:noProof/>
                          </w:rPr>
                        </w:pPr>
                        <w:r>
                          <w:t xml:space="preserve">Figure </w:t>
                        </w:r>
                        <w:r w:rsidR="00823A04">
                          <w:fldChar w:fldCharType="begin"/>
                        </w:r>
                        <w:r w:rsidR="00823A04">
                          <w:instrText xml:space="preserve"> SEQ Figure \* ARABIC </w:instrText>
                        </w:r>
                        <w:r w:rsidR="00823A04">
                          <w:fldChar w:fldCharType="separate"/>
                        </w:r>
                        <w:r>
                          <w:rPr>
                            <w:noProof/>
                          </w:rPr>
                          <w:t>5</w:t>
                        </w:r>
                        <w:r w:rsidR="00823A04">
                          <w:rPr>
                            <w:noProof/>
                          </w:rPr>
                          <w:fldChar w:fldCharType="end"/>
                        </w:r>
                        <w:r>
                          <w:rPr>
                            <w:rFonts w:eastAsia="맑은 고딕" w:hint="eastAsia"/>
                            <w:lang w:eastAsia="ko-KR"/>
                          </w:rPr>
                          <w:t xml:space="preserve"> ANN result using 10000 train images (without data normalization)</w:t>
                        </w:r>
                      </w:p>
                    </w:txbxContent>
                  </v:textbox>
                </v:shape>
                <w10:wrap type="tight"/>
              </v:group>
            </w:pict>
          </mc:Fallback>
        </mc:AlternateContent>
      </w:r>
      <w:r w:rsidR="001A3534">
        <w:t>In our code, we used network that has one input layer which has 32</w:t>
      </w:r>
      <m:oMath>
        <m:r>
          <m:rPr>
            <m:sty m:val="p"/>
          </m:rPr>
          <w:rPr>
            <w:rFonts w:ascii="Cambria Math" w:hAnsi="Cambria Math"/>
          </w:rPr>
          <m:t>×</m:t>
        </m:r>
      </m:oMath>
      <w:r w:rsidR="001A3534">
        <w:t>32</w:t>
      </w:r>
      <m:oMath>
        <m:r>
          <m:rPr>
            <m:sty m:val="p"/>
          </m:rPr>
          <w:rPr>
            <w:rFonts w:ascii="Cambria Math" w:hAnsi="Cambria Math"/>
          </w:rPr>
          <m:t>×</m:t>
        </m:r>
      </m:oMath>
      <w:r w:rsidR="001A3534">
        <w:t xml:space="preserve">3 neurons, </w:t>
      </w:r>
      <w:bookmarkStart w:id="2" w:name="_GoBack"/>
      <w:bookmarkEnd w:id="2"/>
      <w:r w:rsidR="001A3534">
        <w:t xml:space="preserve">one hidden layer, and one output layer which has 10 neurons because of CIFAR-10 10 class. </w:t>
      </w:r>
      <w:proofErr w:type="gramStart"/>
      <w:r w:rsidR="001A3534">
        <w:t>So</w:t>
      </w:r>
      <w:proofErr w:type="gramEnd"/>
      <w:r w:rsidR="001A3534">
        <w:t xml:space="preserve"> we made two-dimensional arra</w:t>
      </w:r>
      <w:r w:rsidR="001A3534">
        <w:rPr>
          <w:rFonts w:eastAsia="맑은 고딕" w:hint="eastAsia"/>
          <w:lang w:eastAsia="ko-KR"/>
        </w:rPr>
        <w:t>ys</w:t>
      </w:r>
      <w:r w:rsidR="001A3534">
        <w:t xml:space="preserve"> for weight vectors and these were randomly initialized, range [0,1].</w:t>
      </w:r>
      <w:r w:rsidR="001A3534">
        <w:rPr>
          <w:rFonts w:eastAsia="맑은 고딕" w:hint="eastAsia"/>
          <w:lang w:eastAsia="ko-KR"/>
        </w:rPr>
        <w:t xml:space="preserve"> </w:t>
      </w:r>
      <w:r w:rsidR="001A3534">
        <w:t>Also</w:t>
      </w:r>
      <w:r w:rsidR="001A3534">
        <w:rPr>
          <w:rFonts w:eastAsia="맑은 고딕" w:hint="eastAsia"/>
          <w:lang w:eastAsia="ko-KR"/>
        </w:rPr>
        <w:t xml:space="preserve">, </w:t>
      </w:r>
      <w:proofErr w:type="gramStart"/>
      <w:r w:rsidR="001A3534">
        <w:t>We</w:t>
      </w:r>
      <w:proofErr w:type="gramEnd"/>
      <w:r w:rsidR="001A3534">
        <w:t xml:space="preserve"> fixed learning rate 0.001 and initialized bias randomly. </w:t>
      </w:r>
      <w:r w:rsidR="001A3534">
        <w:rPr>
          <w:rFonts w:eastAsia="맑은 고딕"/>
          <w:lang w:eastAsia="ko-KR"/>
        </w:rPr>
        <w:t>And w</w:t>
      </w:r>
      <w:r w:rsidR="001A3534">
        <w:t xml:space="preserve">e experimented 100, 200, and 300 hidden units and made several activation </w:t>
      </w:r>
      <w:proofErr w:type="gramStart"/>
      <w:r w:rsidR="001A3534">
        <w:t>function</w:t>
      </w:r>
      <w:proofErr w:type="gramEnd"/>
      <w:r w:rsidR="001A3534">
        <w:t xml:space="preserve">, </w:t>
      </w:r>
      <w:proofErr w:type="spellStart"/>
      <w:r w:rsidR="001A3534">
        <w:t>softmax</w:t>
      </w:r>
      <w:proofErr w:type="spellEnd"/>
      <w:r w:rsidR="001A3534">
        <w:t xml:space="preserve"> and sigmoid to compare each accuracy. In order to overcome very large dataset, we used mini-batch</w:t>
      </w:r>
      <w:r w:rsidR="001A3534">
        <w:rPr>
          <w:rFonts w:eastAsia="맑은 고딕" w:hint="eastAsia"/>
          <w:lang w:eastAsia="ko-KR"/>
        </w:rPr>
        <w:t xml:space="preserve"> </w:t>
      </w:r>
      <w:r w:rsidR="001A3534">
        <w:t xml:space="preserve">(=200) and 20 </w:t>
      </w:r>
      <w:proofErr w:type="gramStart"/>
      <w:r w:rsidR="001A3534">
        <w:t>epoch</w:t>
      </w:r>
      <w:proofErr w:type="gramEnd"/>
      <w:r w:rsidR="001A3534">
        <w:t>. But we could not get high performance and accuracy in multi-class classification using our code.</w:t>
      </w:r>
    </w:p>
    <w:p w14:paraId="24A3B858" w14:textId="77777777" w:rsidR="001A3534" w:rsidRDefault="001A3534" w:rsidP="006F7563">
      <w:pPr>
        <w:pStyle w:val="p1a"/>
        <w:ind w:firstLineChars="50" w:firstLine="100"/>
      </w:pPr>
      <w:r>
        <w:t xml:space="preserve">So, we test a reference code which is using </w:t>
      </w:r>
      <w:proofErr w:type="spellStart"/>
      <w:r>
        <w:t>Chainer</w:t>
      </w:r>
      <w:proofErr w:type="spellEnd"/>
      <w:r>
        <w:t xml:space="preserve"> python library to compare our code with reference code. In reference code, we used neural network which has one input layer, one hidden layer, and one output layer and only use </w:t>
      </w:r>
      <w:proofErr w:type="spellStart"/>
      <w:r>
        <w:t>ReLU</w:t>
      </w:r>
      <w:proofErr w:type="spellEnd"/>
      <w:r>
        <w:t xml:space="preserve"> activation function. We </w:t>
      </w:r>
      <w:r w:rsidRPr="002E6E4A">
        <w:t>experiment</w:t>
      </w:r>
      <w:r>
        <w:t xml:space="preserve">ed 10000 or 50000 train images and 1000 test images using 100, 200, and 300 hidden units as same as our code. </w:t>
      </w:r>
      <w:proofErr w:type="gramStart"/>
      <w:r>
        <w:t>Also</w:t>
      </w:r>
      <w:proofErr w:type="gramEnd"/>
      <w:r>
        <w:t xml:space="preserve"> we used mini-batch</w:t>
      </w:r>
      <w:r>
        <w:rPr>
          <w:rFonts w:eastAsia="맑은 고딕" w:hint="eastAsia"/>
          <w:lang w:eastAsia="ko-KR"/>
        </w:rPr>
        <w:t xml:space="preserve"> </w:t>
      </w:r>
      <w:r>
        <w:t>(=</w:t>
      </w:r>
      <w:r w:rsidRPr="00F97373">
        <w:t>20</w:t>
      </w:r>
      <w:r>
        <w:t xml:space="preserve">0) and 20 epoch to overcome the problem of very large dataset. But they use data mean normalization and data augmentation. </w:t>
      </w:r>
      <w:proofErr w:type="gramStart"/>
      <w:r>
        <w:t>Also</w:t>
      </w:r>
      <w:proofErr w:type="gramEnd"/>
      <w:r>
        <w:t xml:space="preserve"> they initialized network weights with </w:t>
      </w:r>
      <w:proofErr w:type="spellStart"/>
      <w:r>
        <w:t>i.i.d</w:t>
      </w:r>
      <w:proofErr w:type="spellEnd"/>
      <w:r>
        <w:t xml:space="preserve"> Gaussian samples, each of which has zero mean and deviation.</w:t>
      </w:r>
    </w:p>
    <w:p w14:paraId="082E2FAE" w14:textId="770576C8" w:rsidR="00756CA8" w:rsidRPr="009A2CE5" w:rsidRDefault="00756CA8" w:rsidP="00A440CF">
      <w:pPr>
        <w:pStyle w:val="p1a"/>
        <w:rPr>
          <w:rFonts w:eastAsia="맑은 고딕"/>
          <w:lang w:eastAsia="ko-KR"/>
        </w:rPr>
      </w:pPr>
    </w:p>
    <w:p w14:paraId="2BB4C728" w14:textId="4A4C1BE4" w:rsidR="00F13709" w:rsidRPr="008A1076" w:rsidRDefault="00F13709" w:rsidP="00756CA8">
      <w:pPr>
        <w:ind w:firstLine="0"/>
        <w:rPr>
          <w:rFonts w:eastAsia="맑은 고딕"/>
          <w:b/>
          <w:lang w:eastAsia="ko-KR"/>
        </w:rPr>
      </w:pPr>
      <w:r w:rsidRPr="008A1076">
        <w:rPr>
          <w:rFonts w:eastAsia="맑은 고딕"/>
          <w:b/>
          <w:lang w:eastAsia="ko-KR"/>
        </w:rPr>
        <w:t>3.2.2 SVM settings</w:t>
      </w:r>
    </w:p>
    <w:p w14:paraId="63AB0DC7" w14:textId="336C334E" w:rsidR="00221448" w:rsidRPr="00951EB7" w:rsidRDefault="00951EB7" w:rsidP="001B755E">
      <w:pPr>
        <w:ind w:firstLineChars="50" w:firstLine="100"/>
        <w:rPr>
          <w:rFonts w:eastAsia="맑은 고딕"/>
          <w:lang w:eastAsia="ko-KR"/>
        </w:rPr>
      </w:pPr>
      <w:r>
        <w:rPr>
          <w:rFonts w:eastAsia="맑은 고딕"/>
          <w:lang w:eastAsia="ko-KR"/>
        </w:rPr>
        <w:t xml:space="preserve">4 different kernel functions were used to compare performance of SVM: linear, polynomial, RBF, sigmoid. Parameter </w:t>
      </w:r>
      <w:r w:rsidRPr="00951EB7">
        <w:rPr>
          <w:rFonts w:eastAsia="맑은 고딕"/>
          <w:i/>
          <w:lang w:eastAsia="ko-KR"/>
        </w:rPr>
        <w:t>C</w:t>
      </w:r>
      <w:r>
        <w:rPr>
          <w:rFonts w:eastAsia="맑은 고딕"/>
          <w:lang w:eastAsia="ko-KR"/>
        </w:rPr>
        <w:t xml:space="preserve"> denotes penalty which was state in section 2.2.2. Gamma</w:t>
      </w:r>
      <w:r w:rsidR="00F4651B">
        <w:rPr>
          <w:rFonts w:eastAsia="맑은 고딕" w:hint="eastAsia"/>
          <w:lang w:eastAsia="ko-KR"/>
        </w:rPr>
        <w:t xml:space="preserve"> </w:t>
      </w:r>
      <w:r>
        <w:rPr>
          <w:rFonts w:eastAsia="맑은 고딕"/>
          <w:lang w:eastAsia="ko-KR"/>
        </w:rPr>
        <w:t>(</w:t>
      </w:r>
      <m:oMath>
        <m:r>
          <m:rPr>
            <m:sty m:val="p"/>
          </m:rPr>
          <w:rPr>
            <w:rFonts w:ascii="Cambria Math" w:eastAsia="맑은 고딕" w:hAnsi="Cambria Math"/>
            <w:lang w:eastAsia="ko-KR"/>
          </w:rPr>
          <m:t>γ)</m:t>
        </m:r>
      </m:oMath>
      <w:r>
        <w:rPr>
          <w:rFonts w:eastAsia="맑은 고딕"/>
          <w:lang w:eastAsia="ko-KR"/>
        </w:rPr>
        <w:t xml:space="preserve"> is coefficient of Kernel for ‘</w:t>
      </w:r>
      <w:r>
        <w:rPr>
          <w:rFonts w:eastAsia="맑은 고딕" w:hint="eastAsia"/>
          <w:lang w:eastAsia="ko-KR"/>
        </w:rPr>
        <w:t>rbf</w:t>
      </w:r>
      <w:r>
        <w:rPr>
          <w:rFonts w:eastAsia="맑은 고딕"/>
          <w:lang w:eastAsia="ko-KR"/>
        </w:rPr>
        <w:t>’, ‘poly’ and ‘sigmoid’. 1/n_features is normally used for gamma. We set C as 1.0</w:t>
      </w:r>
      <w:r w:rsidR="00A26970">
        <w:rPr>
          <w:rFonts w:eastAsia="맑은 고딕"/>
          <w:lang w:eastAsia="ko-KR"/>
        </w:rPr>
        <w:t xml:space="preserve"> and gamma as 0.00033 and 0.01 (1/3072</w:t>
      </w:r>
      <m:oMath>
        <m:r>
          <m:rPr>
            <m:sty m:val="p"/>
          </m:rPr>
          <w:rPr>
            <w:rFonts w:ascii="Cambria Math" w:eastAsia="맑은 고딕" w:hAnsi="Cambria Math"/>
            <w:lang w:eastAsia="ko-KR"/>
          </w:rPr>
          <m:t>≅0.00033)</m:t>
        </m:r>
      </m:oMath>
      <w:r w:rsidR="00A26970">
        <w:rPr>
          <w:rFonts w:eastAsia="맑은 고딕" w:hint="eastAsia"/>
          <w:lang w:eastAsia="ko-KR"/>
        </w:rPr>
        <w:t xml:space="preserve">. </w:t>
      </w:r>
      <w:r>
        <w:rPr>
          <w:rFonts w:eastAsia="맑은 고딕"/>
          <w:lang w:eastAsia="ko-KR"/>
        </w:rPr>
        <w:t>Gamma was set differently in each kernel for the best performance. Before the algorithm, preprocessing was done.</w:t>
      </w:r>
      <w:r w:rsidR="00E27C0B">
        <w:rPr>
          <w:rFonts w:eastAsia="맑은 고딕"/>
          <w:lang w:eastAsia="ko-KR"/>
        </w:rPr>
        <w:t xml:space="preserve"> </w:t>
      </w:r>
      <w:r w:rsidR="00E27C0B">
        <w:rPr>
          <w:rFonts w:eastAsia="맑은 고딕" w:hint="eastAsia"/>
          <w:lang w:eastAsia="ko-KR"/>
        </w:rPr>
        <w:t xml:space="preserve">The tool used for SVM experiment </w:t>
      </w:r>
      <w:r w:rsidR="00807F6D">
        <w:rPr>
          <w:rFonts w:eastAsia="맑은 고딕"/>
          <w:lang w:eastAsia="ko-KR"/>
        </w:rPr>
        <w:t xml:space="preserve">including preprocessing, learning and accuracy </w:t>
      </w:r>
      <w:r w:rsidR="008B282B">
        <w:rPr>
          <w:rFonts w:eastAsia="맑은 고딕" w:hint="eastAsia"/>
          <w:lang w:eastAsia="ko-KR"/>
        </w:rPr>
        <w:t xml:space="preserve">was </w:t>
      </w:r>
      <w:proofErr w:type="spellStart"/>
      <w:r w:rsidR="008B282B">
        <w:rPr>
          <w:rFonts w:eastAsia="맑은 고딕" w:hint="eastAsia"/>
          <w:lang w:eastAsia="ko-KR"/>
        </w:rPr>
        <w:t>Scikit</w:t>
      </w:r>
      <w:proofErr w:type="spellEnd"/>
      <w:r w:rsidR="008B282B">
        <w:rPr>
          <w:rFonts w:eastAsia="맑은 고딕" w:hint="eastAsia"/>
          <w:lang w:eastAsia="ko-KR"/>
        </w:rPr>
        <w:t>-learn</w:t>
      </w:r>
      <w:r w:rsidR="00E27C0B">
        <w:rPr>
          <w:rFonts w:eastAsia="맑은 고딕" w:hint="eastAsia"/>
          <w:lang w:eastAsia="ko-KR"/>
        </w:rPr>
        <w:t xml:space="preserve">. </w:t>
      </w:r>
      <w:r w:rsidR="00A26970">
        <w:rPr>
          <w:rFonts w:eastAsia="맑은 고딕"/>
          <w:lang w:eastAsia="ko-KR"/>
        </w:rPr>
        <w:t xml:space="preserve"> </w:t>
      </w:r>
    </w:p>
    <w:p w14:paraId="1FF00558" w14:textId="76BBE100" w:rsidR="005A75C4" w:rsidRPr="008A1076" w:rsidRDefault="00F13709" w:rsidP="002A240B">
      <w:pPr>
        <w:ind w:firstLine="0"/>
        <w:rPr>
          <w:rFonts w:eastAsia="맑은 고딕"/>
          <w:b/>
          <w:lang w:eastAsia="ko-KR"/>
        </w:rPr>
      </w:pPr>
      <w:r w:rsidRPr="008A1076">
        <w:rPr>
          <w:rFonts w:eastAsia="맑은 고딕"/>
          <w:b/>
          <w:lang w:eastAsia="ko-KR"/>
        </w:rPr>
        <w:t>3.3</w:t>
      </w:r>
      <w:r w:rsidR="0036119E" w:rsidRPr="008A1076">
        <w:rPr>
          <w:rFonts w:eastAsia="맑은 고딕"/>
          <w:b/>
          <w:lang w:eastAsia="ko-KR"/>
        </w:rPr>
        <w:t xml:space="preserve"> </w:t>
      </w:r>
      <w:r w:rsidR="005A75C4" w:rsidRPr="008A1076">
        <w:rPr>
          <w:rFonts w:eastAsia="맑은 고딕"/>
          <w:b/>
          <w:lang w:eastAsia="ko-KR"/>
        </w:rPr>
        <w:t>Result</w:t>
      </w:r>
    </w:p>
    <w:p w14:paraId="20B3B004" w14:textId="6B9D4FE5" w:rsidR="00E27C0B" w:rsidRDefault="004C0EAE" w:rsidP="004C0EAE">
      <w:pPr>
        <w:rPr>
          <w:rFonts w:eastAsia="맑은 고딕"/>
          <w:lang w:eastAsia="ko-KR"/>
        </w:rPr>
      </w:pPr>
      <w:r>
        <w:rPr>
          <w:rFonts w:eastAsia="맑은 고딕" w:hint="eastAsia"/>
          <w:lang w:eastAsia="ko-KR"/>
        </w:rPr>
        <w:t xml:space="preserve">Fundamental to this work is the comparison of classification accuracy statements. </w:t>
      </w:r>
      <w:r>
        <w:rPr>
          <w:rFonts w:eastAsia="맑은 고딕"/>
          <w:lang w:eastAsia="ko-KR"/>
        </w:rPr>
        <w:t xml:space="preserve">The evaluation and comparison of classifications is plagued with problems. Classification accuracy is commonly expressed using a metric computed from the error or confusion matrix using the testing set and estimates for different classification compared to indicate the significance of differences in the classification outputs. </w:t>
      </w:r>
      <w:r w:rsidR="00E27C0B">
        <w:rPr>
          <w:rFonts w:eastAsia="맑은 고딕"/>
          <w:lang w:eastAsia="ko-KR"/>
        </w:rPr>
        <w:t xml:space="preserve">This </w:t>
      </w:r>
      <w:r w:rsidR="00E27C0B">
        <w:rPr>
          <w:rFonts w:eastAsia="맑은 고딕"/>
          <w:lang w:eastAsia="ko-KR"/>
        </w:rPr>
        <w:lastRenderedPageBreak/>
        <w:t>section describes the implemented ANN and SVM image classification systems respectively and presents their results.</w:t>
      </w:r>
      <w:r w:rsidR="002D700F" w:rsidRPr="002D700F">
        <w:rPr>
          <w:rFonts w:eastAsia="맑은 고딕"/>
          <w:lang w:eastAsia="ko-KR"/>
        </w:rPr>
        <w:t xml:space="preserve"> </w:t>
      </w:r>
      <w:r w:rsidR="002D700F">
        <w:rPr>
          <w:rFonts w:eastAsia="맑은 고딕"/>
          <w:lang w:eastAsia="ko-KR"/>
        </w:rPr>
        <w:t>The two classifiers, differed markedly in their basis for class allocation and expected dependency on training set size.</w:t>
      </w:r>
    </w:p>
    <w:p w14:paraId="0D0EF244" w14:textId="77777777" w:rsidR="00742B90" w:rsidRDefault="00742B90" w:rsidP="004C0EAE">
      <w:pPr>
        <w:rPr>
          <w:rFonts w:eastAsia="맑은 고딕"/>
          <w:lang w:eastAsia="ko-KR"/>
        </w:rPr>
      </w:pPr>
    </w:p>
    <w:p w14:paraId="4E91567D" w14:textId="1170C7BD" w:rsidR="0036119E" w:rsidRPr="00BA2EA7" w:rsidRDefault="00F13709" w:rsidP="004A318D">
      <w:pPr>
        <w:ind w:firstLine="0"/>
        <w:rPr>
          <w:rFonts w:eastAsia="맑은 고딕"/>
          <w:b/>
          <w:lang w:eastAsia="ko-KR"/>
        </w:rPr>
      </w:pPr>
      <w:r w:rsidRPr="00BA2EA7">
        <w:rPr>
          <w:rFonts w:eastAsia="맑은 고딕" w:hint="eastAsia"/>
          <w:b/>
          <w:lang w:eastAsia="ko-KR"/>
        </w:rPr>
        <w:t>3.3</w:t>
      </w:r>
      <w:r w:rsidR="0036119E" w:rsidRPr="00BA2EA7">
        <w:rPr>
          <w:rFonts w:eastAsia="맑은 고딕" w:hint="eastAsia"/>
          <w:b/>
          <w:lang w:eastAsia="ko-KR"/>
        </w:rPr>
        <w:t>.1</w:t>
      </w:r>
      <w:r w:rsidR="0036119E" w:rsidRPr="00BA2EA7">
        <w:rPr>
          <w:rFonts w:eastAsia="맑은 고딕"/>
          <w:b/>
          <w:lang w:eastAsia="ko-KR"/>
        </w:rPr>
        <w:t xml:space="preserve"> </w:t>
      </w:r>
      <w:r w:rsidR="0036119E" w:rsidRPr="00BA2EA7">
        <w:rPr>
          <w:rFonts w:eastAsia="맑은 고딕" w:hint="eastAsia"/>
          <w:b/>
          <w:lang w:eastAsia="ko-KR"/>
        </w:rPr>
        <w:t>ANN result</w:t>
      </w:r>
    </w:p>
    <w:p w14:paraId="31FDBB7B" w14:textId="5A9F1DA0" w:rsidR="00742B90" w:rsidRPr="00185467" w:rsidRDefault="00742B90" w:rsidP="006637D8">
      <w:pPr>
        <w:pStyle w:val="p1a"/>
        <w:ind w:firstLineChars="50" w:firstLine="100"/>
        <w:rPr>
          <w:rFonts w:eastAsia="맑은 고딕"/>
          <w:lang w:eastAsia="ko-KR"/>
        </w:rPr>
      </w:pPr>
      <w:r>
        <w:t xml:space="preserve">We estimated ANN performance and accuracy using reference code. </w:t>
      </w:r>
      <w:r w:rsidR="0015277F">
        <w:rPr>
          <w:b/>
        </w:rPr>
        <w:t xml:space="preserve">[Figure </w:t>
      </w:r>
      <w:r w:rsidR="0015277F">
        <w:rPr>
          <w:rFonts w:eastAsia="맑은 고딕" w:hint="eastAsia"/>
          <w:b/>
          <w:lang w:eastAsia="ko-KR"/>
        </w:rPr>
        <w:t>5</w:t>
      </w:r>
      <w:r w:rsidRPr="008D3DE6">
        <w:rPr>
          <w:b/>
        </w:rPr>
        <w:t>]</w:t>
      </w:r>
      <w:r>
        <w:t xml:space="preserve"> shows the ANN result using 10000 train images and 1000 test images due to time limitation. And, it did not use data normaliz</w:t>
      </w:r>
      <w:r w:rsidR="00F4651B">
        <w:t>ation and data augmentation. As</w:t>
      </w:r>
      <w:r w:rsidR="00F4651B">
        <w:rPr>
          <w:rFonts w:eastAsia="맑은 고딕" w:hint="eastAsia"/>
          <w:lang w:eastAsia="ko-KR"/>
        </w:rPr>
        <w:t xml:space="preserve"> seen in below,</w:t>
      </w:r>
      <w:r>
        <w:t xml:space="preserve"> the number of hidden units does not seem to have much effect</w:t>
      </w:r>
      <w:r>
        <w:rPr>
          <w:rFonts w:eastAsia="맑은 고딕" w:hint="eastAsia"/>
          <w:lang w:eastAsia="ko-KR"/>
        </w:rPr>
        <w:t>.</w:t>
      </w:r>
    </w:p>
    <w:p w14:paraId="098A84EB" w14:textId="77777777" w:rsidR="00E14DBA" w:rsidRDefault="00F4651B" w:rsidP="00E14DBA">
      <w:pPr>
        <w:pStyle w:val="p1a"/>
        <w:rPr>
          <w:rFonts w:eastAsia="맑은 고딕"/>
          <w:lang w:eastAsia="ko-KR"/>
        </w:rPr>
      </w:pPr>
      <w:r>
        <w:rPr>
          <w:rFonts w:eastAsia="맑은 고딕" w:hint="eastAsia"/>
          <w:noProof/>
          <w:lang w:eastAsia="ko-KR"/>
        </w:rPr>
        <mc:AlternateContent>
          <mc:Choice Requires="wpg">
            <w:drawing>
              <wp:inline distT="0" distB="0" distL="0" distR="0" wp14:anchorId="2EB7C035" wp14:editId="0F076EFD">
                <wp:extent cx="4440382" cy="2125980"/>
                <wp:effectExtent l="0" t="0" r="0" b="7620"/>
                <wp:docPr id="20" name="그룹 20"/>
                <wp:cNvGraphicFramePr/>
                <a:graphic xmlns:a="http://schemas.openxmlformats.org/drawingml/2006/main">
                  <a:graphicData uri="http://schemas.microsoft.com/office/word/2010/wordprocessingGroup">
                    <wpg:wgp>
                      <wpg:cNvGrpSpPr/>
                      <wpg:grpSpPr>
                        <a:xfrm>
                          <a:off x="0" y="0"/>
                          <a:ext cx="4440382" cy="2125980"/>
                          <a:chOff x="0" y="0"/>
                          <a:chExt cx="4308763" cy="2338973"/>
                        </a:xfrm>
                      </wpg:grpSpPr>
                      <pic:pic xmlns:pic="http://schemas.openxmlformats.org/drawingml/2006/picture">
                        <pic:nvPicPr>
                          <pic:cNvPr id="16" name="그림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08763" cy="2230582"/>
                          </a:xfrm>
                          <a:prstGeom prst="rect">
                            <a:avLst/>
                          </a:prstGeom>
                        </pic:spPr>
                      </pic:pic>
                      <wps:wsp>
                        <wps:cNvPr id="6" name="Text Box 6"/>
                        <wps:cNvSpPr txBox="1"/>
                        <wps:spPr>
                          <a:xfrm>
                            <a:off x="0" y="2186573"/>
                            <a:ext cx="4307840" cy="152400"/>
                          </a:xfrm>
                          <a:prstGeom prst="rect">
                            <a:avLst/>
                          </a:prstGeom>
                          <a:solidFill>
                            <a:prstClr val="white"/>
                          </a:solidFill>
                          <a:ln>
                            <a:noFill/>
                          </a:ln>
                          <a:effectLst/>
                        </wps:spPr>
                        <wps:txbx>
                          <w:txbxContent>
                            <w:p w14:paraId="5B29123F" w14:textId="2714B7EF" w:rsidR="0015277F" w:rsidRPr="008D2242" w:rsidRDefault="0015277F" w:rsidP="00F4651B">
                              <w:pPr>
                                <w:pStyle w:val="af1"/>
                                <w:jc w:val="center"/>
                                <w:rPr>
                                  <w:rFonts w:eastAsia="맑은 고딕"/>
                                  <w:noProof/>
                                </w:rPr>
                              </w:pPr>
                              <w:r>
                                <w:t xml:space="preserve">Figure </w:t>
                              </w:r>
                              <w:r w:rsidR="00823A04">
                                <w:fldChar w:fldCharType="begin"/>
                              </w:r>
                              <w:r w:rsidR="00823A04">
                                <w:instrText xml:space="preserve"> SEQ Figure \* ARABIC </w:instrText>
                              </w:r>
                              <w:r w:rsidR="00823A04">
                                <w:fldChar w:fldCharType="separate"/>
                              </w:r>
                              <w:r>
                                <w:rPr>
                                  <w:noProof/>
                                </w:rPr>
                                <w:t>6</w:t>
                              </w:r>
                              <w:r w:rsidR="00823A04">
                                <w:rPr>
                                  <w:noProof/>
                                </w:rPr>
                                <w:fldChar w:fldCharType="end"/>
                              </w:r>
                              <w:r>
                                <w:rPr>
                                  <w:rFonts w:eastAsia="맑은 고딕" w:hint="eastAsia"/>
                                  <w:lang w:eastAsia="ko-KR"/>
                                </w:rPr>
                                <w:t xml:space="preserve"> </w:t>
                              </w:r>
                              <w:r w:rsidRPr="000133CA">
                                <w:rPr>
                                  <w:rFonts w:eastAsia="맑은 고딕"/>
                                  <w:lang w:eastAsia="ko-KR"/>
                                </w:rPr>
                                <w:t>ANN result using 50000 train images (without data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EB7C035" id="그룹 20" o:spid="_x0000_s1032" style="width:349.65pt;height:167.4pt;mso-position-horizontal-relative:char;mso-position-vertical-relative:line" coordsize="43087,23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">
                <v:shape id="그림 16" o:spid="_x0000_s1033" type="#_x0000_t75" style="position:absolute;width:43087;height:2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">
                  <v:imagedata r:id="rId17" o:title=""/>
                </v:shape>
                <v:shape id="Text Box 6" o:spid="_x0000_s1034" type="#_x0000_t202" style="position:absolute;top:21865;width:430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B29123F" w14:textId="2714B7EF" w:rsidR="0015277F" w:rsidRPr="008D2242" w:rsidRDefault="0015277F" w:rsidP="00F4651B">
                        <w:pPr>
                          <w:pStyle w:val="af1"/>
                          <w:jc w:val="center"/>
                          <w:rPr>
                            <w:rFonts w:eastAsia="맑은 고딕"/>
                            <w:noProof/>
                          </w:rPr>
                        </w:pPr>
                        <w:r>
                          <w:t xml:space="preserve">Figure </w:t>
                        </w:r>
                        <w:r w:rsidR="00823A04">
                          <w:fldChar w:fldCharType="begin"/>
                        </w:r>
                        <w:r w:rsidR="00823A04">
                          <w:instrText xml:space="preserve"> SEQ Figure \* ARABIC </w:instrText>
                        </w:r>
                        <w:r w:rsidR="00823A04">
                          <w:fldChar w:fldCharType="separate"/>
                        </w:r>
                        <w:r>
                          <w:rPr>
                            <w:noProof/>
                          </w:rPr>
                          <w:t>6</w:t>
                        </w:r>
                        <w:r w:rsidR="00823A04">
                          <w:rPr>
                            <w:noProof/>
                          </w:rPr>
                          <w:fldChar w:fldCharType="end"/>
                        </w:r>
                        <w:r>
                          <w:rPr>
                            <w:rFonts w:eastAsia="맑은 고딕" w:hint="eastAsia"/>
                            <w:lang w:eastAsia="ko-KR"/>
                          </w:rPr>
                          <w:t xml:space="preserve"> </w:t>
                        </w:r>
                        <w:r w:rsidRPr="000133CA">
                          <w:rPr>
                            <w:rFonts w:eastAsia="맑은 고딕"/>
                            <w:lang w:eastAsia="ko-KR"/>
                          </w:rPr>
                          <w:t>ANN result using 50000 train images (without data normalization)</w:t>
                        </w:r>
                      </w:p>
                    </w:txbxContent>
                  </v:textbox>
                </v:shape>
                <w10:anchorlock/>
              </v:group>
            </w:pict>
          </mc:Fallback>
        </mc:AlternateContent>
      </w:r>
    </w:p>
    <w:p w14:paraId="306DE886" w14:textId="0CDDF9D3" w:rsidR="00F4651B" w:rsidRDefault="00742B90" w:rsidP="00E14DBA">
      <w:pPr>
        <w:pStyle w:val="p1a"/>
        <w:ind w:firstLineChars="50" w:firstLine="100"/>
        <w:rPr>
          <w:rFonts w:eastAsia="맑은 고딕"/>
          <w:lang w:eastAsia="ko-KR"/>
        </w:rPr>
      </w:pPr>
      <w:r>
        <w:rPr>
          <w:rFonts w:eastAsia="맑은 고딕" w:hint="eastAsia"/>
          <w:lang w:eastAsia="ko-KR"/>
        </w:rPr>
        <w:t xml:space="preserve">But </w:t>
      </w:r>
      <w:r>
        <w:rPr>
          <w:rFonts w:eastAsia="맑은 고딕"/>
          <w:lang w:eastAsia="ko-KR"/>
        </w:rPr>
        <w:t xml:space="preserve">when </w:t>
      </w:r>
      <w:r w:rsidR="00F4651B">
        <w:rPr>
          <w:rFonts w:eastAsia="맑은 고딕" w:hint="eastAsia"/>
          <w:lang w:eastAsia="ko-KR"/>
        </w:rPr>
        <w:t>we</w:t>
      </w:r>
      <w:r>
        <w:rPr>
          <w:rFonts w:eastAsia="맑은 고딕"/>
          <w:lang w:eastAsia="ko-KR"/>
        </w:rPr>
        <w:t xml:space="preserve"> increased the number of train images </w:t>
      </w:r>
      <w:r w:rsidR="00BC1A2A">
        <w:rPr>
          <w:rFonts w:eastAsia="맑은 고딕"/>
          <w:lang w:eastAsia="ko-KR"/>
        </w:rPr>
        <w:t xml:space="preserve">and the results were different. </w:t>
      </w:r>
      <w:r w:rsidR="0015277F">
        <w:rPr>
          <w:b/>
        </w:rPr>
        <w:t xml:space="preserve">[Figure </w:t>
      </w:r>
      <w:r w:rsidR="0015277F">
        <w:rPr>
          <w:rFonts w:eastAsia="맑은 고딕" w:hint="eastAsia"/>
          <w:b/>
          <w:lang w:eastAsia="ko-KR"/>
        </w:rPr>
        <w:t>6</w:t>
      </w:r>
      <w:r w:rsidRPr="002C03B5">
        <w:rPr>
          <w:b/>
        </w:rPr>
        <w:t>]</w:t>
      </w:r>
      <w:r>
        <w:t xml:space="preserve"> shows the ANN result using 50000 train images and 1000 test images.</w:t>
      </w:r>
      <w:r>
        <w:rPr>
          <w:rFonts w:eastAsia="맑은 고딕"/>
          <w:lang w:eastAsia="ko-KR"/>
        </w:rPr>
        <w:t xml:space="preserve"> As you can see, the number of train images ef</w:t>
      </w:r>
      <w:r w:rsidR="00F4651B">
        <w:rPr>
          <w:rFonts w:eastAsia="맑은 고딕"/>
          <w:lang w:eastAsia="ko-KR"/>
        </w:rPr>
        <w:t>fects the result. In this case,</w:t>
      </w:r>
      <w:r w:rsidR="00F4651B">
        <w:rPr>
          <w:rFonts w:eastAsia="맑은 고딕" w:hint="eastAsia"/>
          <w:lang w:eastAsia="ko-KR"/>
        </w:rPr>
        <w:t xml:space="preserve"> </w:t>
      </w:r>
      <w:r>
        <w:rPr>
          <w:rFonts w:eastAsia="맑은 고딕"/>
          <w:lang w:eastAsia="ko-KR"/>
        </w:rPr>
        <w:t>the larger the number of hidden</w:t>
      </w:r>
      <w:r w:rsidR="00F4651B">
        <w:rPr>
          <w:rFonts w:eastAsia="맑은 고딕"/>
          <w:lang w:eastAsia="ko-KR"/>
        </w:rPr>
        <w:t xml:space="preserve"> units</w:t>
      </w:r>
      <w:r w:rsidR="00F4651B">
        <w:rPr>
          <w:rFonts w:eastAsia="맑은 고딕" w:hint="eastAsia"/>
          <w:lang w:eastAsia="ko-KR"/>
        </w:rPr>
        <w:t xml:space="preserve"> </w:t>
      </w:r>
      <w:r w:rsidR="00F4651B">
        <w:rPr>
          <w:rFonts w:eastAsia="맑은 고딕"/>
          <w:lang w:eastAsia="ko-KR"/>
        </w:rPr>
        <w:t>the better the results.</w:t>
      </w:r>
    </w:p>
    <w:p w14:paraId="74223A2E" w14:textId="011F38F6" w:rsidR="0015277F" w:rsidRPr="00F4651B" w:rsidRDefault="0015277F" w:rsidP="00F4651B">
      <w:pPr>
        <w:pStyle w:val="p1a"/>
        <w:ind w:firstLineChars="50" w:firstLine="100"/>
        <w:rPr>
          <w:rFonts w:ascii="맑은 고딕" w:eastAsia="맑은 고딕" w:hAnsi="맑은 고딕"/>
          <w:lang w:eastAsia="ko-KR"/>
        </w:rPr>
      </w:pPr>
      <w:r>
        <w:rPr>
          <w:rFonts w:eastAsia="맑은 고딕"/>
          <w:b/>
          <w:lang w:eastAsia="ko-KR"/>
        </w:rPr>
        <w:t xml:space="preserve">[Figure </w:t>
      </w:r>
      <w:r>
        <w:rPr>
          <w:rFonts w:eastAsia="맑은 고딕" w:hint="eastAsia"/>
          <w:b/>
          <w:lang w:eastAsia="ko-KR"/>
        </w:rPr>
        <w:t>7</w:t>
      </w:r>
      <w:r w:rsidR="00742B90" w:rsidRPr="00712AD0">
        <w:rPr>
          <w:rFonts w:eastAsia="맑은 고딕"/>
          <w:b/>
          <w:lang w:eastAsia="ko-KR"/>
        </w:rPr>
        <w:t>]</w:t>
      </w:r>
      <w:r w:rsidR="00742B90">
        <w:rPr>
          <w:rFonts w:eastAsia="맑은 고딕"/>
          <w:b/>
          <w:lang w:eastAsia="ko-KR"/>
        </w:rPr>
        <w:t xml:space="preserve"> </w:t>
      </w:r>
      <w:r w:rsidR="00742B90" w:rsidRPr="007761F5">
        <w:rPr>
          <w:rFonts w:eastAsia="맑은 고딕"/>
          <w:lang w:eastAsia="ko-KR"/>
        </w:rPr>
        <w:t xml:space="preserve">shows the ANN result with data normalization. </w:t>
      </w:r>
      <w:r w:rsidR="00F4651B">
        <w:rPr>
          <w:rFonts w:eastAsia="맑은 고딕"/>
          <w:lang w:eastAsia="ko-KR"/>
        </w:rPr>
        <w:t>It also u</w:t>
      </w:r>
      <w:r w:rsidR="00F4651B">
        <w:rPr>
          <w:rFonts w:eastAsia="맑은 고딕" w:hint="eastAsia"/>
          <w:lang w:eastAsia="ko-KR"/>
        </w:rPr>
        <w:t>ses</w:t>
      </w:r>
      <w:r w:rsidR="00742B90">
        <w:rPr>
          <w:rFonts w:eastAsia="맑은 고딕"/>
          <w:lang w:eastAsia="ko-KR"/>
        </w:rPr>
        <w:t xml:space="preserve"> 50000 train images and </w:t>
      </w:r>
      <w:r w:rsidR="00F4651B">
        <w:rPr>
          <w:rFonts w:eastAsia="맑은 고딕"/>
          <w:lang w:eastAsia="ko-KR"/>
        </w:rPr>
        <w:t xml:space="preserve">1000 test images. As </w:t>
      </w:r>
      <w:r w:rsidR="00F4651B">
        <w:rPr>
          <w:rFonts w:eastAsia="맑은 고딕" w:hint="eastAsia"/>
          <w:lang w:eastAsia="ko-KR"/>
        </w:rPr>
        <w:t>seen in below</w:t>
      </w:r>
      <w:r w:rsidR="00742B90">
        <w:rPr>
          <w:rFonts w:eastAsia="맑은 고딕"/>
          <w:lang w:eastAsia="ko-KR"/>
        </w:rPr>
        <w:t>, the results with data normalization are</w:t>
      </w:r>
      <w:r w:rsidR="00F4651B">
        <w:rPr>
          <w:rFonts w:eastAsia="맑은 고딕" w:hint="eastAsia"/>
          <w:lang w:eastAsia="ko-KR"/>
        </w:rPr>
        <w:t xml:space="preserve"> </w:t>
      </w:r>
      <w:r w:rsidR="00742B90">
        <w:rPr>
          <w:rFonts w:eastAsia="맑은 고딕"/>
          <w:lang w:eastAsia="ko-KR"/>
        </w:rPr>
        <w:t>better.</w:t>
      </w:r>
    </w:p>
    <w:p w14:paraId="6C8342AE" w14:textId="1487B8DD" w:rsidR="0015277F" w:rsidRDefault="00F4651B" w:rsidP="00F4651B">
      <w:pPr>
        <w:pStyle w:val="p1a"/>
        <w:jc w:val="center"/>
        <w:rPr>
          <w:rFonts w:eastAsia="맑은 고딕"/>
          <w:lang w:eastAsia="ko-KR"/>
        </w:rPr>
      </w:pPr>
      <w:r>
        <w:rPr>
          <w:rFonts w:eastAsia="맑은 고딕"/>
          <w:b/>
          <w:noProof/>
          <w:lang w:eastAsia="ko-KR"/>
        </w:rPr>
        <w:drawing>
          <wp:inline distT="0" distB="0" distL="0" distR="0" wp14:anchorId="23BFF570" wp14:editId="00BB700A">
            <wp:extent cx="4304030" cy="2133600"/>
            <wp:effectExtent l="0" t="0" r="127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22022" cy="2142519"/>
                    </a:xfrm>
                    <a:prstGeom prst="rect">
                      <a:avLst/>
                    </a:prstGeom>
                  </pic:spPr>
                </pic:pic>
              </a:graphicData>
            </a:graphic>
          </wp:inline>
        </w:drawing>
      </w:r>
    </w:p>
    <w:p w14:paraId="65C8237B" w14:textId="35CBA6D7" w:rsidR="00F4651B" w:rsidRDefault="00D90608" w:rsidP="00742B90">
      <w:pPr>
        <w:pStyle w:val="p1a"/>
        <w:rPr>
          <w:rFonts w:eastAsia="맑은 고딕"/>
          <w:lang w:eastAsia="ko-KR"/>
        </w:rPr>
      </w:pPr>
      <w:r>
        <w:rPr>
          <w:noProof/>
        </w:rPr>
        <mc:AlternateContent>
          <mc:Choice Requires="wps">
            <w:drawing>
              <wp:anchor distT="0" distB="0" distL="114300" distR="114300" simplePos="0" relativeHeight="251671552" behindDoc="0" locked="0" layoutInCell="1" allowOverlap="1" wp14:anchorId="2A631DA1" wp14:editId="1F687516">
                <wp:simplePos x="0" y="0"/>
                <wp:positionH relativeFrom="column">
                  <wp:posOffset>0</wp:posOffset>
                </wp:positionH>
                <wp:positionV relativeFrom="paragraph">
                  <wp:posOffset>29845</wp:posOffset>
                </wp:positionV>
                <wp:extent cx="439039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a:effectLst/>
                      </wps:spPr>
                      <wps:txbx>
                        <w:txbxContent>
                          <w:p w14:paraId="32C34830" w14:textId="3A9D5611" w:rsidR="0015277F" w:rsidRPr="00A42A8B" w:rsidRDefault="0015277F" w:rsidP="00F4651B">
                            <w:pPr>
                              <w:pStyle w:val="af1"/>
                              <w:jc w:val="center"/>
                              <w:rPr>
                                <w:rFonts w:eastAsia="맑은 고딕"/>
                                <w:noProof/>
                              </w:rPr>
                            </w:pPr>
                            <w:r>
                              <w:t xml:space="preserve">Figure </w:t>
                            </w:r>
                            <w:r w:rsidR="00823A04">
                              <w:fldChar w:fldCharType="begin"/>
                            </w:r>
                            <w:r w:rsidR="00823A04">
                              <w:instrText xml:space="preserve"> SEQ Figure \* ARABIC </w:instrText>
                            </w:r>
                            <w:r w:rsidR="00823A04">
                              <w:fldChar w:fldCharType="separate"/>
                            </w:r>
                            <w:r>
                              <w:rPr>
                                <w:noProof/>
                              </w:rPr>
                              <w:t>7</w:t>
                            </w:r>
                            <w:r w:rsidR="00823A04">
                              <w:rPr>
                                <w:noProof/>
                              </w:rPr>
                              <w:fldChar w:fldCharType="end"/>
                            </w:r>
                            <w:r>
                              <w:rPr>
                                <w:rFonts w:eastAsia="맑은 고딕" w:hint="eastAsia"/>
                                <w:lang w:eastAsia="ko-KR"/>
                              </w:rPr>
                              <w:t xml:space="preserve"> </w:t>
                            </w:r>
                            <w:r w:rsidRPr="001D6EA6">
                              <w:rPr>
                                <w:rFonts w:eastAsia="맑은 고딕"/>
                                <w:lang w:eastAsia="ko-KR"/>
                              </w:rPr>
                              <w:t>ANN result about data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31DA1" id="Text Box 7" o:spid="_x0000_s1035" type="#_x0000_t202" style="position:absolute;left:0;text-align:left;margin-left:0;margin-top:2.35pt;width:34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" stroked="f">
                <v:textbox style="mso-fit-shape-to-text:t" inset="0,0,0,0">
                  <w:txbxContent>
                    <w:p w14:paraId="32C34830" w14:textId="3A9D5611" w:rsidR="0015277F" w:rsidRPr="00A42A8B" w:rsidRDefault="0015277F" w:rsidP="00F4651B">
                      <w:pPr>
                        <w:pStyle w:val="af1"/>
                        <w:jc w:val="center"/>
                        <w:rPr>
                          <w:rFonts w:eastAsia="맑은 고딕"/>
                          <w:noProof/>
                        </w:rPr>
                      </w:pPr>
                      <w:r>
                        <w:t xml:space="preserve">Figure </w:t>
                      </w:r>
                      <w:r w:rsidR="00823A04">
                        <w:fldChar w:fldCharType="begin"/>
                      </w:r>
                      <w:r w:rsidR="00823A04">
                        <w:instrText xml:space="preserve"> SEQ Figure \* ARABIC </w:instrText>
                      </w:r>
                      <w:r w:rsidR="00823A04">
                        <w:fldChar w:fldCharType="separate"/>
                      </w:r>
                      <w:r>
                        <w:rPr>
                          <w:noProof/>
                        </w:rPr>
                        <w:t>7</w:t>
                      </w:r>
                      <w:r w:rsidR="00823A04">
                        <w:rPr>
                          <w:noProof/>
                        </w:rPr>
                        <w:fldChar w:fldCharType="end"/>
                      </w:r>
                      <w:r>
                        <w:rPr>
                          <w:rFonts w:eastAsia="맑은 고딕" w:hint="eastAsia"/>
                          <w:lang w:eastAsia="ko-KR"/>
                        </w:rPr>
                        <w:t xml:space="preserve"> </w:t>
                      </w:r>
                      <w:r w:rsidRPr="001D6EA6">
                        <w:rPr>
                          <w:rFonts w:eastAsia="맑은 고딕"/>
                          <w:lang w:eastAsia="ko-KR"/>
                        </w:rPr>
                        <w:t>ANN result about data normalization</w:t>
                      </w:r>
                    </w:p>
                  </w:txbxContent>
                </v:textbox>
              </v:shape>
            </w:pict>
          </mc:Fallback>
        </mc:AlternateContent>
      </w:r>
    </w:p>
    <w:p w14:paraId="5BE8F202" w14:textId="601EFBA2" w:rsidR="00742B90" w:rsidRDefault="00742B90" w:rsidP="001A495A">
      <w:pPr>
        <w:pStyle w:val="p1a"/>
        <w:ind w:firstLineChars="50" w:firstLine="100"/>
        <w:rPr>
          <w:rFonts w:eastAsia="맑은 고딕"/>
          <w:b/>
          <w:bCs/>
          <w:iCs/>
          <w:lang w:eastAsia="ko-KR"/>
        </w:rPr>
      </w:pPr>
      <w:r>
        <w:rPr>
          <w:rFonts w:eastAsia="맑은 고딕"/>
          <w:lang w:eastAsia="ko-KR"/>
        </w:rPr>
        <w:lastRenderedPageBreak/>
        <w:t>In our experiments, we can get the best performance of ANN with 300 hidden units and data normalization. As a result, we can get about 60% accuracy with 50000 train, 10000 test images, normalization dataset, and 6000 hidden units.</w:t>
      </w:r>
    </w:p>
    <w:p w14:paraId="2EAB5782" w14:textId="77777777" w:rsidR="00742B90" w:rsidRPr="00742B90" w:rsidRDefault="00742B90" w:rsidP="00742B90">
      <w:pPr>
        <w:ind w:firstLineChars="113" w:firstLine="226"/>
        <w:rPr>
          <w:rFonts w:eastAsia="맑은 고딕"/>
          <w:lang w:eastAsia="ko-KR"/>
        </w:rPr>
      </w:pPr>
    </w:p>
    <w:p w14:paraId="0B15C24F" w14:textId="2F4A291E" w:rsidR="00E27C0B" w:rsidRDefault="00F13709" w:rsidP="00B86368">
      <w:pPr>
        <w:ind w:firstLine="0"/>
        <w:rPr>
          <w:rFonts w:eastAsia="맑은 고딕"/>
          <w:b/>
          <w:lang w:eastAsia="ko-KR"/>
        </w:rPr>
      </w:pPr>
      <w:r w:rsidRPr="00BA2EA7">
        <w:rPr>
          <w:rFonts w:eastAsia="맑은 고딕"/>
          <w:b/>
          <w:lang w:eastAsia="ko-KR"/>
        </w:rPr>
        <w:t>3.3</w:t>
      </w:r>
      <w:r w:rsidR="0036119E" w:rsidRPr="00BA2EA7">
        <w:rPr>
          <w:rFonts w:eastAsia="맑은 고딕"/>
          <w:b/>
          <w:lang w:eastAsia="ko-KR"/>
        </w:rPr>
        <w:t xml:space="preserve">.2 </w:t>
      </w:r>
      <w:r w:rsidR="0036119E" w:rsidRPr="00BA2EA7">
        <w:rPr>
          <w:rFonts w:eastAsia="맑은 고딕" w:hint="eastAsia"/>
          <w:b/>
          <w:lang w:eastAsia="ko-KR"/>
        </w:rPr>
        <w:t xml:space="preserve">SVM result </w:t>
      </w:r>
    </w:p>
    <w:p w14:paraId="02A88AC9" w14:textId="77777777" w:rsidR="0038100A" w:rsidRDefault="0038100A" w:rsidP="0038100A">
      <w:pPr>
        <w:ind w:firstLineChars="100" w:firstLine="200"/>
        <w:rPr>
          <w:rFonts w:eastAsia="맑은 고딕"/>
          <w:lang w:eastAsia="ko-KR"/>
        </w:rPr>
      </w:pPr>
      <w:r>
        <w:rPr>
          <w:rFonts w:eastAsia="맑은 고딕"/>
          <w:lang w:eastAsia="ko-KR"/>
        </w:rPr>
        <w:t xml:space="preserve">The sensitivity of the accuracy of the SVM classifications to the parameters indicates the need for finding optimal values. The </w:t>
      </w:r>
      <w:r w:rsidRPr="00006346">
        <w:rPr>
          <w:rFonts w:eastAsia="맑은 고딕"/>
          <w:i/>
          <w:lang w:eastAsia="ko-KR"/>
        </w:rPr>
        <w:t>C</w:t>
      </w:r>
      <w:r>
        <w:rPr>
          <w:rFonts w:eastAsia="맑은 고딕"/>
          <w:lang w:eastAsia="ko-KR"/>
        </w:rPr>
        <w:t xml:space="preserve"> parameter defines how far the influence of a single training example reaches, with low values meaning ‘far’ and high values meaning ‘close’. The </w:t>
      </w:r>
      <w:r w:rsidRPr="00006346">
        <w:rPr>
          <w:rFonts w:eastAsia="맑은 고딕"/>
          <w:i/>
          <w:lang w:eastAsia="ko-KR"/>
        </w:rPr>
        <w:t>C</w:t>
      </w:r>
      <w:r>
        <w:rPr>
          <w:rFonts w:eastAsia="맑은 고딕"/>
          <w:lang w:eastAsia="ko-KR"/>
        </w:rPr>
        <w:t xml:space="preserve"> parameter trades off misclassification of training examples against simplicity of the decision surface. A low </w:t>
      </w:r>
      <w:r w:rsidRPr="00006346">
        <w:rPr>
          <w:rFonts w:eastAsia="맑은 고딕"/>
          <w:i/>
          <w:lang w:eastAsia="ko-KR"/>
        </w:rPr>
        <w:t>C</w:t>
      </w:r>
      <w:r>
        <w:rPr>
          <w:rFonts w:eastAsia="맑은 고딕"/>
          <w:i/>
          <w:lang w:eastAsia="ko-KR"/>
        </w:rPr>
        <w:t xml:space="preserve"> </w:t>
      </w:r>
      <w:r>
        <w:rPr>
          <w:rFonts w:eastAsia="맑은 고딕"/>
          <w:lang w:eastAsia="ko-KR"/>
        </w:rPr>
        <w:t xml:space="preserve">makes the decision smooth, while a high </w:t>
      </w:r>
      <w:r w:rsidRPr="00006346">
        <w:rPr>
          <w:rFonts w:eastAsia="맑은 고딕"/>
          <w:i/>
          <w:lang w:eastAsia="ko-KR"/>
        </w:rPr>
        <w:t>C</w:t>
      </w:r>
      <w:r>
        <w:rPr>
          <w:rFonts w:eastAsia="맑은 고딕"/>
          <w:lang w:eastAsia="ko-KR"/>
        </w:rPr>
        <w:t xml:space="preserve"> aims at classifying all training examples correctly by giving model freedom to select more samples as support vectors. We set </w:t>
      </w:r>
      <w:r w:rsidRPr="00BA5AA7">
        <w:rPr>
          <w:rFonts w:eastAsia="맑은 고딕" w:hint="eastAsia"/>
          <w:i/>
          <w:lang w:eastAsia="ko-KR"/>
        </w:rPr>
        <w:t>C</w:t>
      </w:r>
      <w:r>
        <w:rPr>
          <w:rFonts w:eastAsia="맑은 고딕"/>
          <w:lang w:eastAsia="ko-KR"/>
        </w:rPr>
        <w:t xml:space="preserve"> </w:t>
      </w:r>
      <w:r>
        <w:rPr>
          <w:rFonts w:eastAsia="맑은 고딕" w:hint="eastAsia"/>
          <w:lang w:eastAsia="ko-KR"/>
        </w:rPr>
        <w:t xml:space="preserve">as </w:t>
      </w:r>
      <w:r>
        <w:rPr>
          <w:rFonts w:eastAsia="맑은 고딕"/>
          <w:lang w:eastAsia="ko-KR"/>
        </w:rPr>
        <w:t xml:space="preserve">1.0 which is a default value to prevent overfitting. The behavior of the model is very sensitive to the gamma parameter. If gamma is too large, the radius of the area of influence of the support vectors only includes the support vector itself and no amount of regularization with </w:t>
      </w:r>
      <w:r w:rsidRPr="00BA5AA7">
        <w:rPr>
          <w:rFonts w:eastAsia="맑은 고딕"/>
          <w:i/>
          <w:lang w:eastAsia="ko-KR"/>
        </w:rPr>
        <w:t>C</w:t>
      </w:r>
      <w:r>
        <w:rPr>
          <w:rFonts w:eastAsia="맑은 고딕"/>
          <w:lang w:eastAsia="ko-KR"/>
        </w:rPr>
        <w:t xml:space="preserve"> will be able to prevent overfitting. When gamma is very small, the model is too constrained and cannot capture the complexity or “shape” of the data. The region of influence of any selected support vector would include the whole training set. The resulting model will behave similarly to a linear model with a set of hyperplanes that separate the centers of high density of any pair of two classes. This can be seen explicitly in Poly kernel since it shows lower accuracy which was near to the result of linear SVM in low value of gamma. </w:t>
      </w:r>
    </w:p>
    <w:p w14:paraId="16E0FC84" w14:textId="3317AA02" w:rsidR="0038100A" w:rsidRDefault="0038100A" w:rsidP="00FD51AD">
      <w:pPr>
        <w:ind w:firstLineChars="50" w:firstLine="100"/>
        <w:rPr>
          <w:rFonts w:eastAsia="맑은 고딕"/>
          <w:lang w:eastAsia="ko-KR"/>
        </w:rPr>
      </w:pPr>
      <w:r>
        <w:rPr>
          <w:rFonts w:eastAsia="맑은 고딕"/>
          <w:lang w:eastAsia="ko-KR"/>
        </w:rPr>
        <w:t>Training results are also sensitive to some specific circumstances when it comes to preprocessing. Linear and Poly kernel were still able to make the results when not using preprocessing. However, Rbf and sigmoid kernel showed no meaningful accuracies which made no difference in random choice.</w:t>
      </w:r>
    </w:p>
    <w:p w14:paraId="61F4AD48" w14:textId="77777777" w:rsidR="0038100A" w:rsidRPr="0038100A" w:rsidRDefault="0038100A" w:rsidP="0038100A">
      <w:pPr>
        <w:ind w:firstLine="0"/>
        <w:rPr>
          <w:rFonts w:eastAsia="맑은 고딕"/>
          <w:b/>
          <w:lang w:eastAsia="ko-KR"/>
        </w:rPr>
      </w:pPr>
    </w:p>
    <w:tbl>
      <w:tblPr>
        <w:tblStyle w:val="ad"/>
        <w:tblW w:w="0" w:type="auto"/>
        <w:tblLook w:val="04A0" w:firstRow="1" w:lastRow="0" w:firstColumn="1" w:lastColumn="0" w:noHBand="0" w:noVBand="1"/>
      </w:tblPr>
      <w:tblGrid>
        <w:gridCol w:w="1423"/>
        <w:gridCol w:w="1423"/>
        <w:gridCol w:w="1423"/>
        <w:gridCol w:w="1424"/>
        <w:gridCol w:w="1424"/>
      </w:tblGrid>
      <w:tr w:rsidR="00951EB7" w14:paraId="190E0EED" w14:textId="77777777" w:rsidTr="00951EB7">
        <w:tc>
          <w:tcPr>
            <w:tcW w:w="1423" w:type="dxa"/>
          </w:tcPr>
          <w:p w14:paraId="0C9EE01B" w14:textId="55930C09" w:rsidR="00951EB7" w:rsidRDefault="00951EB7" w:rsidP="00951EB7">
            <w:pPr>
              <w:ind w:firstLine="0"/>
              <w:rPr>
                <w:rFonts w:eastAsia="맑은 고딕"/>
                <w:lang w:eastAsia="ko-KR"/>
              </w:rPr>
            </w:pPr>
            <w:r>
              <w:rPr>
                <w:rFonts w:eastAsia="맑은 고딕"/>
                <w:lang w:eastAsia="ko-KR"/>
              </w:rPr>
              <w:t>K</w:t>
            </w:r>
            <w:r>
              <w:rPr>
                <w:rFonts w:eastAsia="맑은 고딕" w:hint="eastAsia"/>
                <w:lang w:eastAsia="ko-KR"/>
              </w:rPr>
              <w:t>ernel</w:t>
            </w:r>
          </w:p>
        </w:tc>
        <w:tc>
          <w:tcPr>
            <w:tcW w:w="1423" w:type="dxa"/>
          </w:tcPr>
          <w:p w14:paraId="64925000" w14:textId="77777777" w:rsidR="00951EB7" w:rsidRDefault="00951EB7" w:rsidP="00951EB7">
            <w:pPr>
              <w:ind w:firstLine="0"/>
              <w:rPr>
                <w:rFonts w:eastAsia="맑은 고딕"/>
                <w:lang w:eastAsia="ko-KR"/>
              </w:rPr>
            </w:pPr>
            <w:r>
              <w:rPr>
                <w:rFonts w:eastAsia="맑은 고딕"/>
                <w:lang w:eastAsia="ko-KR"/>
              </w:rPr>
              <w:t>L</w:t>
            </w:r>
            <w:r>
              <w:rPr>
                <w:rFonts w:eastAsia="맑은 고딕" w:hint="eastAsia"/>
                <w:lang w:eastAsia="ko-KR"/>
              </w:rPr>
              <w:t>inear</w:t>
            </w:r>
          </w:p>
          <w:p w14:paraId="46081133" w14:textId="1F178692" w:rsidR="00951EB7" w:rsidRDefault="00951EB7" w:rsidP="00951EB7">
            <w:pPr>
              <w:ind w:firstLine="0"/>
              <w:rPr>
                <w:rFonts w:eastAsia="맑은 고딕"/>
                <w:lang w:eastAsia="ko-KR"/>
              </w:rPr>
            </w:pPr>
            <w:r>
              <w:rPr>
                <w:rFonts w:eastAsia="맑은 고딕"/>
                <w:lang w:eastAsia="ko-KR"/>
              </w:rPr>
              <w:t>(</w:t>
            </w:r>
            <m:oMath>
              <m:r>
                <m:rPr>
                  <m:sty m:val="p"/>
                </m:rPr>
                <w:rPr>
                  <w:rFonts w:ascii="Cambria Math" w:eastAsia="맑은 고딕" w:hAnsi="Cambria Math"/>
                  <w:lang w:eastAsia="ko-KR"/>
                </w:rPr>
                <m:t>γ=0.01</m:t>
              </m:r>
            </m:oMath>
            <w:r>
              <w:rPr>
                <w:rFonts w:eastAsia="맑은 고딕" w:hint="eastAsia"/>
                <w:lang w:eastAsia="ko-KR"/>
              </w:rPr>
              <w:t>)</w:t>
            </w:r>
          </w:p>
        </w:tc>
        <w:tc>
          <w:tcPr>
            <w:tcW w:w="1423" w:type="dxa"/>
          </w:tcPr>
          <w:p w14:paraId="301726E2" w14:textId="1D51E2F1" w:rsidR="00951EB7" w:rsidRDefault="00951EB7" w:rsidP="00951EB7">
            <w:pPr>
              <w:ind w:firstLine="0"/>
              <w:rPr>
                <w:rFonts w:eastAsia="맑은 고딕"/>
                <w:lang w:eastAsia="ko-KR"/>
              </w:rPr>
            </w:pPr>
            <w:r>
              <w:rPr>
                <w:rFonts w:eastAsia="맑은 고딕"/>
                <w:lang w:eastAsia="ko-KR"/>
              </w:rPr>
              <w:t>P</w:t>
            </w:r>
            <w:r>
              <w:rPr>
                <w:rFonts w:eastAsia="맑은 고딕" w:hint="eastAsia"/>
                <w:lang w:eastAsia="ko-KR"/>
              </w:rPr>
              <w:t>oly</w:t>
            </w:r>
          </w:p>
          <w:p w14:paraId="02F422F7" w14:textId="77777777" w:rsidR="004C0EAE" w:rsidRPr="004C0EAE" w:rsidRDefault="00951EB7" w:rsidP="00951EB7">
            <w:pPr>
              <w:ind w:firstLine="0"/>
              <w:rPr>
                <w:rFonts w:eastAsia="맑은 고딕"/>
                <w:lang w:eastAsia="ko-KR"/>
              </w:rPr>
            </w:pPr>
            <w:r>
              <w:rPr>
                <w:rFonts w:eastAsia="맑은 고딕"/>
                <w:lang w:eastAsia="ko-KR"/>
              </w:rPr>
              <w:t>(</w:t>
            </w:r>
            <m:oMath>
              <m:r>
                <m:rPr>
                  <m:sty m:val="p"/>
                </m:rPr>
                <w:rPr>
                  <w:rFonts w:ascii="Cambria Math" w:eastAsia="맑은 고딕" w:hAnsi="Cambria Math"/>
                  <w:lang w:eastAsia="ko-KR"/>
                </w:rPr>
                <m:t>γ=0.01,</m:t>
              </m:r>
            </m:oMath>
          </w:p>
          <w:p w14:paraId="3E889D81" w14:textId="24A7C21B" w:rsidR="00951EB7" w:rsidRPr="004C0EAE" w:rsidRDefault="004C0EAE" w:rsidP="00951EB7">
            <w:pPr>
              <w:ind w:firstLine="0"/>
              <w:rPr>
                <w:rFonts w:eastAsia="맑은 고딕"/>
                <w:lang w:eastAsia="ko-KR"/>
              </w:rPr>
            </w:pPr>
            <w:r>
              <w:rPr>
                <w:rFonts w:eastAsia="맑은 고딕"/>
                <w:lang w:eastAsia="ko-KR"/>
              </w:rPr>
              <w:t>Degree = 3</w:t>
            </w:r>
            <w:r w:rsidR="00951EB7">
              <w:rPr>
                <w:rFonts w:eastAsia="맑은 고딕" w:hint="eastAsia"/>
                <w:lang w:eastAsia="ko-KR"/>
              </w:rPr>
              <w:t>)</w:t>
            </w:r>
          </w:p>
        </w:tc>
        <w:tc>
          <w:tcPr>
            <w:tcW w:w="1424" w:type="dxa"/>
          </w:tcPr>
          <w:p w14:paraId="7DB16CFF" w14:textId="79D84CEA" w:rsidR="00951EB7" w:rsidRDefault="00951EB7" w:rsidP="00951EB7">
            <w:pPr>
              <w:ind w:firstLine="0"/>
              <w:rPr>
                <w:rFonts w:eastAsia="맑은 고딕"/>
                <w:lang w:eastAsia="ko-KR"/>
              </w:rPr>
            </w:pPr>
            <w:r>
              <w:rPr>
                <w:rFonts w:eastAsia="맑은 고딕" w:hint="eastAsia"/>
                <w:lang w:eastAsia="ko-KR"/>
              </w:rPr>
              <w:t>Rbf</w:t>
            </w:r>
          </w:p>
          <w:p w14:paraId="1A0F3EC0" w14:textId="176D6D1B" w:rsidR="00951EB7" w:rsidRDefault="00951EB7" w:rsidP="00951EB7">
            <w:pPr>
              <w:ind w:firstLine="0"/>
              <w:rPr>
                <w:rFonts w:eastAsia="맑은 고딕"/>
                <w:lang w:eastAsia="ko-KR"/>
              </w:rPr>
            </w:pPr>
            <w:r>
              <w:rPr>
                <w:rFonts w:eastAsia="맑은 고딕"/>
                <w:lang w:eastAsia="ko-KR"/>
              </w:rPr>
              <w:t>(</w:t>
            </w:r>
            <m:oMath>
              <m:r>
                <m:rPr>
                  <m:sty m:val="p"/>
                </m:rPr>
                <w:rPr>
                  <w:rFonts w:ascii="Cambria Math" w:eastAsia="맑은 고딕" w:hAnsi="Cambria Math"/>
                  <w:lang w:eastAsia="ko-KR"/>
                </w:rPr>
                <m:t>γ=0.00033</m:t>
              </m:r>
            </m:oMath>
            <w:r>
              <w:rPr>
                <w:rFonts w:eastAsia="맑은 고딕" w:hint="eastAsia"/>
                <w:lang w:eastAsia="ko-KR"/>
              </w:rPr>
              <w:t>)</w:t>
            </w:r>
          </w:p>
        </w:tc>
        <w:tc>
          <w:tcPr>
            <w:tcW w:w="1424" w:type="dxa"/>
          </w:tcPr>
          <w:p w14:paraId="2DD858BE" w14:textId="77270083" w:rsidR="00951EB7" w:rsidRDefault="00951EB7" w:rsidP="00951EB7">
            <w:pPr>
              <w:ind w:firstLine="0"/>
              <w:rPr>
                <w:rFonts w:eastAsia="맑은 고딕"/>
                <w:lang w:eastAsia="ko-KR"/>
              </w:rPr>
            </w:pPr>
            <w:r>
              <w:rPr>
                <w:rFonts w:eastAsia="맑은 고딕"/>
                <w:lang w:eastAsia="ko-KR"/>
              </w:rPr>
              <w:t>S</w:t>
            </w:r>
            <w:r>
              <w:rPr>
                <w:rFonts w:eastAsia="맑은 고딕" w:hint="eastAsia"/>
                <w:lang w:eastAsia="ko-KR"/>
              </w:rPr>
              <w:t>igmoid</w:t>
            </w:r>
          </w:p>
          <w:p w14:paraId="55E6F9E8" w14:textId="1C8037B8" w:rsidR="00951EB7" w:rsidRDefault="00951EB7" w:rsidP="00951EB7">
            <w:pPr>
              <w:ind w:firstLine="0"/>
              <w:rPr>
                <w:rFonts w:eastAsia="맑은 고딕"/>
                <w:lang w:eastAsia="ko-KR"/>
              </w:rPr>
            </w:pPr>
            <w:r>
              <w:rPr>
                <w:rFonts w:eastAsia="맑은 고딕"/>
                <w:lang w:eastAsia="ko-KR"/>
              </w:rPr>
              <w:t>(</w:t>
            </w:r>
            <m:oMath>
              <m:r>
                <m:rPr>
                  <m:sty m:val="p"/>
                </m:rPr>
                <w:rPr>
                  <w:rFonts w:ascii="Cambria Math" w:eastAsia="맑은 고딕" w:hAnsi="Cambria Math"/>
                  <w:lang w:eastAsia="ko-KR"/>
                </w:rPr>
                <m:t>γ=0.00033</m:t>
              </m:r>
            </m:oMath>
            <w:r>
              <w:rPr>
                <w:rFonts w:eastAsia="맑은 고딕" w:hint="eastAsia"/>
                <w:lang w:eastAsia="ko-KR"/>
              </w:rPr>
              <w:t>)</w:t>
            </w:r>
          </w:p>
        </w:tc>
      </w:tr>
      <w:tr w:rsidR="00951EB7" w14:paraId="444D0DA0" w14:textId="77777777" w:rsidTr="00951EB7">
        <w:tc>
          <w:tcPr>
            <w:tcW w:w="1423" w:type="dxa"/>
          </w:tcPr>
          <w:p w14:paraId="4B5F652D" w14:textId="48E61F98" w:rsidR="00951EB7" w:rsidRDefault="00951EB7" w:rsidP="00951EB7">
            <w:pPr>
              <w:ind w:firstLine="0"/>
              <w:rPr>
                <w:rFonts w:eastAsia="맑은 고딕"/>
                <w:lang w:eastAsia="ko-KR"/>
              </w:rPr>
            </w:pPr>
            <w:r>
              <w:rPr>
                <w:rFonts w:eastAsia="맑은 고딕" w:hint="eastAsia"/>
                <w:lang w:eastAsia="ko-KR"/>
              </w:rPr>
              <w:t>accuracy</w:t>
            </w:r>
          </w:p>
        </w:tc>
        <w:tc>
          <w:tcPr>
            <w:tcW w:w="1423" w:type="dxa"/>
          </w:tcPr>
          <w:p w14:paraId="25B94957" w14:textId="26CCE482" w:rsidR="00951EB7" w:rsidRDefault="00A26970" w:rsidP="00951EB7">
            <w:pPr>
              <w:ind w:firstLine="0"/>
              <w:rPr>
                <w:rFonts w:eastAsia="맑은 고딕"/>
                <w:lang w:eastAsia="ko-KR"/>
              </w:rPr>
            </w:pPr>
            <w:r>
              <w:rPr>
                <w:rFonts w:eastAsia="맑은 고딕" w:hint="eastAsia"/>
                <w:lang w:eastAsia="ko-KR"/>
              </w:rPr>
              <w:t>0.316</w:t>
            </w:r>
          </w:p>
        </w:tc>
        <w:tc>
          <w:tcPr>
            <w:tcW w:w="1423" w:type="dxa"/>
          </w:tcPr>
          <w:p w14:paraId="503F47DA" w14:textId="738E0813" w:rsidR="00951EB7" w:rsidRDefault="00A26970" w:rsidP="00951EB7">
            <w:pPr>
              <w:ind w:firstLine="0"/>
              <w:rPr>
                <w:rFonts w:eastAsia="맑은 고딕"/>
                <w:lang w:eastAsia="ko-KR"/>
              </w:rPr>
            </w:pPr>
            <w:r>
              <w:rPr>
                <w:rFonts w:eastAsia="맑은 고딕" w:hint="eastAsia"/>
                <w:lang w:eastAsia="ko-KR"/>
              </w:rPr>
              <w:t>0.421</w:t>
            </w:r>
          </w:p>
        </w:tc>
        <w:tc>
          <w:tcPr>
            <w:tcW w:w="1424" w:type="dxa"/>
          </w:tcPr>
          <w:p w14:paraId="26B44758" w14:textId="20A7BCAE" w:rsidR="00951EB7" w:rsidRDefault="00A26970" w:rsidP="00951EB7">
            <w:pPr>
              <w:ind w:firstLine="0"/>
              <w:rPr>
                <w:rFonts w:eastAsia="맑은 고딕"/>
                <w:lang w:eastAsia="ko-KR"/>
              </w:rPr>
            </w:pPr>
            <w:r>
              <w:rPr>
                <w:rFonts w:eastAsia="맑은 고딕" w:hint="eastAsia"/>
                <w:lang w:eastAsia="ko-KR"/>
              </w:rPr>
              <w:t>0.472</w:t>
            </w:r>
          </w:p>
        </w:tc>
        <w:tc>
          <w:tcPr>
            <w:tcW w:w="1424" w:type="dxa"/>
          </w:tcPr>
          <w:p w14:paraId="6D21C9F1" w14:textId="7EC26563" w:rsidR="00951EB7" w:rsidRDefault="00A26970" w:rsidP="00A26970">
            <w:pPr>
              <w:keepNext/>
              <w:ind w:firstLine="0"/>
              <w:rPr>
                <w:rFonts w:eastAsia="맑은 고딕"/>
                <w:lang w:eastAsia="ko-KR"/>
              </w:rPr>
            </w:pPr>
            <w:r>
              <w:rPr>
                <w:rFonts w:eastAsia="맑은 고딕" w:hint="eastAsia"/>
                <w:lang w:eastAsia="ko-KR"/>
              </w:rPr>
              <w:t>0.219</w:t>
            </w:r>
          </w:p>
        </w:tc>
      </w:tr>
    </w:tbl>
    <w:p w14:paraId="0B28FEF3" w14:textId="6666D79A" w:rsidR="00951EB7" w:rsidRDefault="00A26970" w:rsidP="002E6C83">
      <w:pPr>
        <w:pStyle w:val="af1"/>
        <w:jc w:val="center"/>
        <w:rPr>
          <w:rFonts w:eastAsia="맑은 고딕"/>
          <w:lang w:eastAsia="ko-KR"/>
        </w:rPr>
      </w:pPr>
      <w:r>
        <w:t xml:space="preserve">Table </w:t>
      </w:r>
      <w:r w:rsidR="00823A04">
        <w:fldChar w:fldCharType="begin"/>
      </w:r>
      <w:r w:rsidR="00823A04">
        <w:instrText xml:space="preserve"> SEQ Table \* ARABIC </w:instrText>
      </w:r>
      <w:r w:rsidR="00823A04">
        <w:fldChar w:fldCharType="separate"/>
      </w:r>
      <w:r>
        <w:rPr>
          <w:noProof/>
        </w:rPr>
        <w:t>1</w:t>
      </w:r>
      <w:r w:rsidR="00823A04">
        <w:rPr>
          <w:noProof/>
        </w:rPr>
        <w:fldChar w:fldCharType="end"/>
      </w:r>
      <w:r>
        <w:t xml:space="preserve"> </w:t>
      </w:r>
      <w:r w:rsidRPr="0097590D">
        <w:t>Results of SVM</w:t>
      </w:r>
    </w:p>
    <w:p w14:paraId="35D772B1" w14:textId="2BE0E90A" w:rsidR="00F02173" w:rsidRDefault="00F75EDE" w:rsidP="00F02173">
      <w:pPr>
        <w:ind w:firstLineChars="50" w:firstLine="100"/>
        <w:rPr>
          <w:rFonts w:eastAsia="맑은 고딕"/>
          <w:lang w:eastAsia="ko-KR"/>
        </w:rPr>
      </w:pPr>
      <w:r>
        <w:rPr>
          <w:rFonts w:eastAsia="맑은 고딕" w:hint="eastAsia"/>
          <w:lang w:eastAsia="ko-KR"/>
        </w:rPr>
        <w:t xml:space="preserve">As seen </w:t>
      </w:r>
      <w:r>
        <w:rPr>
          <w:rFonts w:eastAsia="맑은 고딕"/>
          <w:lang w:eastAsia="ko-KR"/>
        </w:rPr>
        <w:t>in the Table 1, Rbf kernel showed the best performance</w:t>
      </w:r>
      <w:r>
        <w:rPr>
          <w:rFonts w:eastAsia="맑은 고딕" w:hint="eastAsia"/>
          <w:lang w:eastAsia="ko-KR"/>
        </w:rPr>
        <w:t xml:space="preserve"> as we have expected. </w:t>
      </w:r>
      <w:r>
        <w:rPr>
          <w:rFonts w:eastAsia="맑은 고딕"/>
          <w:lang w:eastAsia="ko-KR"/>
        </w:rPr>
        <w:t xml:space="preserve">Also, Poly kernel took the second place in the performances. Sigmoid kernel displayed result comparing to the linear SVM. </w:t>
      </w:r>
      <w:r w:rsidR="00204AF2">
        <w:rPr>
          <w:rFonts w:eastAsia="맑은 고딕"/>
          <w:lang w:eastAsia="ko-KR"/>
        </w:rPr>
        <w:t xml:space="preserve">For kernel function, the accuracy of the classification may vary with the </w:t>
      </w:r>
      <m:oMath>
        <m:r>
          <m:rPr>
            <m:sty m:val="p"/>
          </m:rPr>
          <w:rPr>
            <w:rFonts w:ascii="Cambria Math" w:eastAsia="맑은 고딕" w:hAnsi="Cambria Math"/>
            <w:lang w:eastAsia="ko-KR"/>
          </w:rPr>
          <m:t>γ</m:t>
        </m:r>
      </m:oMath>
      <w:r w:rsidR="00204AF2">
        <w:rPr>
          <w:rFonts w:eastAsia="맑은 고딕" w:hint="eastAsia"/>
          <w:lang w:eastAsia="ko-KR"/>
        </w:rPr>
        <w:t xml:space="preserve"> parameter.</w:t>
      </w:r>
      <w:r w:rsidR="00204AF2">
        <w:rPr>
          <w:rFonts w:eastAsia="맑은 고딕"/>
          <w:lang w:eastAsia="ko-KR"/>
        </w:rPr>
        <w:t xml:space="preserve"> Poly kernel performs well on the value of 0.001, whereas the other kernels </w:t>
      </w:r>
      <w:r w:rsidR="00F02173">
        <w:rPr>
          <w:rFonts w:eastAsia="맑은 고딕"/>
          <w:lang w:eastAsia="ko-KR"/>
        </w:rPr>
        <w:t xml:space="preserve">were better on </w:t>
      </w:r>
      <m:oMath>
        <m:r>
          <m:rPr>
            <m:sty m:val="p"/>
          </m:rPr>
          <w:rPr>
            <w:rFonts w:ascii="Cambria Math" w:eastAsia="맑은 고딕" w:hAnsi="Cambria Math"/>
            <w:lang w:eastAsia="ko-KR"/>
          </w:rPr>
          <m:t>γ=0.00033</m:t>
        </m:r>
      </m:oMath>
      <w:r w:rsidR="00F02173">
        <w:rPr>
          <w:rFonts w:eastAsia="맑은 고딕"/>
          <w:lang w:eastAsia="ko-KR"/>
        </w:rPr>
        <w:t xml:space="preserve"> which is near to the value of 1/3072(3072 is the number of features).</w:t>
      </w:r>
    </w:p>
    <w:p w14:paraId="6E58E093" w14:textId="0FEA43F8" w:rsidR="00F02173" w:rsidRDefault="00F02173" w:rsidP="00F02173">
      <w:pPr>
        <w:ind w:firstLineChars="50" w:firstLine="100"/>
        <w:rPr>
          <w:rFonts w:eastAsia="맑은 고딕"/>
          <w:lang w:eastAsia="ko-KR"/>
        </w:rPr>
      </w:pPr>
      <w:r>
        <w:rPr>
          <w:rFonts w:eastAsia="맑은 고딕"/>
          <w:lang w:eastAsia="ko-KR"/>
        </w:rPr>
        <w:t>Preprocessing also plays a big role in the results. Whether using preprocessing or not showed b</w:t>
      </w:r>
      <w:r w:rsidR="00651754">
        <w:rPr>
          <w:rFonts w:eastAsia="맑은 고딕"/>
          <w:lang w:eastAsia="ko-KR"/>
        </w:rPr>
        <w:t xml:space="preserve">ig differences in performances especially for </w:t>
      </w:r>
      <w:r w:rsidR="00651754">
        <w:rPr>
          <w:rFonts w:eastAsia="맑은 고딕" w:hint="eastAsia"/>
          <w:lang w:eastAsia="ko-KR"/>
        </w:rPr>
        <w:t xml:space="preserve">Rbf and Sigmoid kernel. </w:t>
      </w:r>
      <w:r w:rsidR="00651754">
        <w:rPr>
          <w:rFonts w:eastAsia="맑은 고딕"/>
          <w:lang w:eastAsia="ko-KR"/>
        </w:rPr>
        <w:t xml:space="preserve">When preprocessing was not applied, accuracies of the both kernel were at most 0.1. </w:t>
      </w:r>
    </w:p>
    <w:p w14:paraId="293E4A3A" w14:textId="389AB1E8" w:rsidR="004C0EAE" w:rsidRPr="00F02173" w:rsidRDefault="004C0EAE" w:rsidP="00F02173">
      <w:pPr>
        <w:ind w:firstLineChars="50" w:firstLine="100"/>
        <w:rPr>
          <w:rFonts w:eastAsia="맑은 고딕"/>
          <w:lang w:eastAsia="ko-KR"/>
        </w:rPr>
      </w:pPr>
      <w:r>
        <w:rPr>
          <w:rFonts w:eastAsia="맑은 고딕"/>
          <w:lang w:eastAsia="ko-KR"/>
        </w:rPr>
        <w:t>With all four classification methods, it was apparent that classification accuracy was positively related to the value of the parameters.</w:t>
      </w:r>
    </w:p>
    <w:p w14:paraId="7E24F5DE" w14:textId="03D555E6" w:rsidR="00D1072A" w:rsidRDefault="0052000B" w:rsidP="0071075B">
      <w:pPr>
        <w:pStyle w:val="heading1"/>
        <w:numPr>
          <w:ilvl w:val="0"/>
          <w:numId w:val="0"/>
        </w:numPr>
        <w:ind w:left="567" w:hanging="567"/>
        <w:rPr>
          <w:rFonts w:eastAsia="맑은 고딕"/>
          <w:lang w:eastAsia="ko-KR"/>
        </w:rPr>
      </w:pPr>
      <w:r>
        <w:rPr>
          <w:rFonts w:eastAsia="맑은 고딕"/>
          <w:lang w:eastAsia="ko-KR"/>
        </w:rPr>
        <w:lastRenderedPageBreak/>
        <w:t>4</w:t>
      </w:r>
      <w:r w:rsidR="0038100A">
        <w:rPr>
          <w:rFonts w:eastAsia="맑은 고딕"/>
          <w:lang w:eastAsia="ko-KR"/>
        </w:rPr>
        <w:t>.</w:t>
      </w:r>
      <w:r w:rsidR="0038100A">
        <w:rPr>
          <w:rFonts w:eastAsia="맑은 고딕" w:hint="eastAsia"/>
          <w:lang w:eastAsia="ko-KR"/>
        </w:rPr>
        <w:t xml:space="preserve"> Discussion</w:t>
      </w:r>
    </w:p>
    <w:p w14:paraId="2A4D05F6" w14:textId="036EF8DD" w:rsidR="0071075B" w:rsidRDefault="0071075B" w:rsidP="008052BC">
      <w:pPr>
        <w:ind w:firstLineChars="50" w:firstLine="100"/>
        <w:rPr>
          <w:rFonts w:eastAsia="맑은 고딕"/>
          <w:lang w:eastAsia="ko-KR"/>
        </w:rPr>
      </w:pPr>
      <w:r>
        <w:rPr>
          <w:rFonts w:eastAsia="맑은 고딕" w:hint="eastAsia"/>
          <w:lang w:eastAsia="ko-KR"/>
        </w:rPr>
        <w:t>Generally, the ANN presents better performance in image classification than SVM. Both classifiers showed different results in performances when preprocessing or the value of parameters were changed. However, for SVM showed no difference when used larger training sets.</w:t>
      </w:r>
    </w:p>
    <w:p w14:paraId="349C3598" w14:textId="2890357C" w:rsidR="009D556E" w:rsidRDefault="009D556E" w:rsidP="008052BC">
      <w:pPr>
        <w:ind w:firstLineChars="50" w:firstLine="100"/>
        <w:rPr>
          <w:rFonts w:eastAsia="맑은 고딕"/>
          <w:lang w:eastAsia="ko-KR"/>
        </w:rPr>
      </w:pPr>
      <w:r>
        <w:rPr>
          <w:rFonts w:eastAsia="맑은 고딕" w:hint="eastAsia"/>
          <w:lang w:eastAsia="ko-KR"/>
        </w:rPr>
        <w:t>For the SVM, the result of the algorithms got better when kernel function was applied. We expect this performance can get better when kernel function is more complicated or when we choose optimal parameter value for the kernel function. When it comes to four common kernel functions, however, its performance is not able to get better than neural network when used with single kernel function.</w:t>
      </w:r>
    </w:p>
    <w:p w14:paraId="4A8FEB20" w14:textId="4A7C842D" w:rsidR="0071075B" w:rsidRPr="0071075B" w:rsidRDefault="0071075B" w:rsidP="008052BC">
      <w:pPr>
        <w:ind w:firstLineChars="50" w:firstLine="100"/>
        <w:rPr>
          <w:rFonts w:eastAsia="맑은 고딕"/>
          <w:lang w:eastAsia="ko-KR"/>
        </w:rPr>
      </w:pPr>
      <w:r>
        <w:rPr>
          <w:rFonts w:eastAsia="맑은 고딕" w:hint="eastAsia"/>
          <w:lang w:eastAsia="ko-KR"/>
        </w:rPr>
        <w:t xml:space="preserve">Although Single </w:t>
      </w:r>
      <w:proofErr w:type="gramStart"/>
      <w:r>
        <w:rPr>
          <w:rFonts w:eastAsia="맑은 고딕" w:hint="eastAsia"/>
          <w:lang w:eastAsia="ko-KR"/>
        </w:rPr>
        <w:t>layer</w:t>
      </w:r>
      <w:proofErr w:type="gramEnd"/>
      <w:r>
        <w:rPr>
          <w:rFonts w:eastAsia="맑은 고딕" w:hint="eastAsia"/>
          <w:lang w:eastAsia="ko-KR"/>
        </w:rPr>
        <w:t xml:space="preserve"> Neural network made </w:t>
      </w:r>
      <w:r w:rsidR="009D556E">
        <w:rPr>
          <w:rFonts w:eastAsia="맑은 고딕" w:hint="eastAsia"/>
          <w:lang w:eastAsia="ko-KR"/>
        </w:rPr>
        <w:t>almost over half of accuracy in label</w:t>
      </w:r>
      <w:r w:rsidR="00B95279">
        <w:rPr>
          <w:rFonts w:eastAsia="맑은 고딕" w:hint="eastAsia"/>
          <w:lang w:eastAsia="ko-KR"/>
        </w:rPr>
        <w:t>ing images of</w:t>
      </w:r>
      <w:r w:rsidR="009D556E">
        <w:rPr>
          <w:rFonts w:eastAsia="맑은 고딕" w:hint="eastAsia"/>
          <w:lang w:eastAsia="ko-KR"/>
        </w:rPr>
        <w:t xml:space="preserve"> test data, its performance is still lower than other</w:t>
      </w:r>
      <w:r w:rsidR="00B95279">
        <w:rPr>
          <w:rFonts w:eastAsia="맑은 고딕" w:hint="eastAsia"/>
          <w:lang w:eastAsia="ko-KR"/>
        </w:rPr>
        <w:t xml:space="preserve"> deep neural networks. The disadvantages of single layer ANN is in with large dimension</w:t>
      </w:r>
      <w:r w:rsidR="00B72B51">
        <w:rPr>
          <w:rFonts w:eastAsia="맑은 고딕" w:hint="eastAsia"/>
          <w:lang w:eastAsia="ko-KR"/>
        </w:rPr>
        <w:t>al</w:t>
      </w:r>
      <w:r w:rsidR="00B95279">
        <w:rPr>
          <w:rFonts w:eastAsia="맑은 고딕" w:hint="eastAsia"/>
          <w:lang w:eastAsia="ko-KR"/>
        </w:rPr>
        <w:t xml:space="preserve"> input data</w:t>
      </w:r>
      <w:r w:rsidR="00B72B51">
        <w:rPr>
          <w:rFonts w:eastAsia="맑은 고딕" w:hint="eastAsia"/>
          <w:lang w:eastAsia="ko-KR"/>
        </w:rPr>
        <w:t xml:space="preserve">. Its size is vulnerable to overfitting, so Convolutional Neural Network is largely used to prevent overfitting by extracting features. This is presented in </w:t>
      </w:r>
      <w:r w:rsidR="008B282B">
        <w:rPr>
          <w:rFonts w:eastAsia="맑은 고딕" w:hint="eastAsia"/>
          <w:lang w:eastAsia="ko-KR"/>
        </w:rPr>
        <w:t>[12</w:t>
      </w:r>
      <w:r w:rsidR="00B72B51">
        <w:rPr>
          <w:rFonts w:eastAsia="맑은 고딕" w:hint="eastAsia"/>
          <w:lang w:eastAsia="ko-KR"/>
        </w:rPr>
        <w:t xml:space="preserve">], using single layer CNN with accuracy of 79%. </w:t>
      </w:r>
      <w:r w:rsidR="00B95279">
        <w:rPr>
          <w:rFonts w:eastAsia="맑은 고딕" w:hint="eastAsia"/>
          <w:lang w:eastAsia="ko-KR"/>
        </w:rPr>
        <w:t>We made the</w:t>
      </w:r>
      <w:r w:rsidR="009D556E">
        <w:rPr>
          <w:rFonts w:eastAsia="맑은 고딕" w:hint="eastAsia"/>
          <w:lang w:eastAsia="ko-KR"/>
        </w:rPr>
        <w:t xml:space="preserve"> conclusion that </w:t>
      </w:r>
      <w:r w:rsidR="00B95279">
        <w:rPr>
          <w:rFonts w:eastAsia="맑은 고딕" w:hint="eastAsia"/>
          <w:lang w:eastAsia="ko-KR"/>
        </w:rPr>
        <w:t xml:space="preserve">a </w:t>
      </w:r>
      <w:r w:rsidR="009D556E">
        <w:rPr>
          <w:rFonts w:eastAsia="맑은 고딕" w:hint="eastAsia"/>
          <w:lang w:eastAsia="ko-KR"/>
        </w:rPr>
        <w:t xml:space="preserve">low computational work has a limitation to overcome </w:t>
      </w:r>
      <w:r w:rsidR="00B95279">
        <w:rPr>
          <w:rFonts w:eastAsia="맑은 고딕" w:hint="eastAsia"/>
          <w:lang w:eastAsia="ko-KR"/>
        </w:rPr>
        <w:t>complicate multi-layer works.</w:t>
      </w:r>
    </w:p>
    <w:p w14:paraId="14FC4B4D" w14:textId="6E7C4314" w:rsidR="00905FF0" w:rsidRDefault="00F2181F" w:rsidP="009E62AD">
      <w:pPr>
        <w:pStyle w:val="heading1"/>
        <w:numPr>
          <w:ilvl w:val="0"/>
          <w:numId w:val="0"/>
        </w:numPr>
        <w:ind w:left="567" w:hanging="567"/>
        <w:rPr>
          <w:rFonts w:eastAsia="맑은 고딕"/>
          <w:lang w:eastAsia="ko-KR"/>
        </w:rPr>
      </w:pPr>
      <w:r>
        <w:rPr>
          <w:lang w:eastAsia="zh-CN"/>
        </w:rPr>
        <w:t>Reference</w:t>
      </w:r>
      <w:r w:rsidR="00DF7CDC">
        <w:rPr>
          <w:lang w:eastAsia="zh-CN"/>
        </w:rPr>
        <w:t>s</w:t>
      </w:r>
    </w:p>
    <w:p w14:paraId="28C927EC" w14:textId="77777777" w:rsidR="009A2CE5" w:rsidRPr="008B282B" w:rsidRDefault="009A2CE5" w:rsidP="009A2CE5">
      <w:pPr>
        <w:pStyle w:val="referenceitem"/>
        <w:numPr>
          <w:ilvl w:val="0"/>
          <w:numId w:val="26"/>
        </w:numPr>
        <w:rPr>
          <w:rFonts w:eastAsia="맑은 고딕"/>
          <w:noProof/>
          <w:sz w:val="20"/>
          <w:lang w:eastAsia="ko-KR"/>
        </w:rPr>
      </w:pPr>
      <w:proofErr w:type="spellStart"/>
      <w:r w:rsidRPr="008B282B">
        <w:rPr>
          <w:color w:val="222222"/>
          <w:sz w:val="20"/>
          <w:shd w:val="clear" w:color="auto" w:fill="FFFFFF"/>
        </w:rPr>
        <w:t>Haykin</w:t>
      </w:r>
      <w:proofErr w:type="spellEnd"/>
      <w:r w:rsidRPr="008B282B">
        <w:rPr>
          <w:color w:val="222222"/>
          <w:sz w:val="20"/>
          <w:shd w:val="clear" w:color="auto" w:fill="FFFFFF"/>
        </w:rPr>
        <w:t>, Simon. "Neural Networks: A Comprehensive Foundation: Macmillan College Publishing Company."</w:t>
      </w:r>
      <w:r w:rsidRPr="008B282B">
        <w:rPr>
          <w:rStyle w:val="apple-converted-space"/>
          <w:color w:val="222222"/>
          <w:sz w:val="20"/>
          <w:shd w:val="clear" w:color="auto" w:fill="FFFFFF"/>
        </w:rPr>
        <w:t> </w:t>
      </w:r>
      <w:r w:rsidRPr="008B282B">
        <w:rPr>
          <w:i/>
          <w:iCs/>
          <w:color w:val="222222"/>
          <w:sz w:val="20"/>
          <w:shd w:val="clear" w:color="auto" w:fill="FFFFFF"/>
        </w:rPr>
        <w:t>New York</w:t>
      </w:r>
      <w:r w:rsidRPr="008B282B">
        <w:rPr>
          <w:rStyle w:val="apple-converted-space"/>
          <w:color w:val="222222"/>
          <w:sz w:val="20"/>
          <w:shd w:val="clear" w:color="auto" w:fill="FFFFFF"/>
        </w:rPr>
        <w:t> </w:t>
      </w:r>
      <w:r w:rsidRPr="008B282B">
        <w:rPr>
          <w:color w:val="222222"/>
          <w:sz w:val="20"/>
          <w:shd w:val="clear" w:color="auto" w:fill="FFFFFF"/>
        </w:rPr>
        <w:t>(1994).</w:t>
      </w:r>
    </w:p>
    <w:p w14:paraId="480D5BE8" w14:textId="77777777" w:rsidR="009A2CE5" w:rsidRPr="008B282B" w:rsidRDefault="009A2CE5" w:rsidP="009A2CE5">
      <w:pPr>
        <w:pStyle w:val="referenceitem"/>
        <w:numPr>
          <w:ilvl w:val="0"/>
          <w:numId w:val="26"/>
        </w:numPr>
        <w:rPr>
          <w:rFonts w:eastAsia="맑은 고딕"/>
          <w:noProof/>
          <w:sz w:val="20"/>
          <w:lang w:eastAsia="ko-KR"/>
        </w:rPr>
      </w:pPr>
      <w:r w:rsidRPr="008B282B">
        <w:rPr>
          <w:rFonts w:eastAsia="맑은 고딕"/>
          <w:noProof/>
          <w:sz w:val="20"/>
          <w:lang w:eastAsia="ko-KR"/>
        </w:rPr>
        <w:t>Seetha, M., et al. "ARTIFICIAL NEURAL NETWORKS AND OTHER METHODS OF IMAGE CLASSIFICATION." Journal of Theoretical &amp; Applied Information Technology 4.11 (2008).</w:t>
      </w:r>
    </w:p>
    <w:p w14:paraId="438B9E96" w14:textId="77777777" w:rsidR="009A2CE5" w:rsidRPr="008B282B" w:rsidRDefault="009A2CE5" w:rsidP="009A2CE5">
      <w:pPr>
        <w:pStyle w:val="referenceitem"/>
        <w:numPr>
          <w:ilvl w:val="0"/>
          <w:numId w:val="26"/>
        </w:numPr>
        <w:rPr>
          <w:rFonts w:eastAsia="맑은 고딕"/>
          <w:noProof/>
          <w:sz w:val="20"/>
          <w:lang w:eastAsia="ko-KR"/>
        </w:rPr>
      </w:pPr>
      <w:proofErr w:type="spellStart"/>
      <w:r w:rsidRPr="008B282B">
        <w:rPr>
          <w:color w:val="222222"/>
          <w:sz w:val="20"/>
          <w:shd w:val="clear" w:color="auto" w:fill="FFFFFF"/>
        </w:rPr>
        <w:t>Mahmon</w:t>
      </w:r>
      <w:proofErr w:type="spellEnd"/>
      <w:r w:rsidRPr="008B282B">
        <w:rPr>
          <w:color w:val="222222"/>
          <w:sz w:val="20"/>
          <w:shd w:val="clear" w:color="auto" w:fill="FFFFFF"/>
        </w:rPr>
        <w:t xml:space="preserve">, Nur Anis, and </w:t>
      </w:r>
      <w:proofErr w:type="spellStart"/>
      <w:r w:rsidRPr="008B282B">
        <w:rPr>
          <w:color w:val="222222"/>
          <w:sz w:val="20"/>
          <w:shd w:val="clear" w:color="auto" w:fill="FFFFFF"/>
        </w:rPr>
        <w:t>Norsuzila</w:t>
      </w:r>
      <w:proofErr w:type="spellEnd"/>
      <w:r w:rsidRPr="008B282B">
        <w:rPr>
          <w:color w:val="222222"/>
          <w:sz w:val="20"/>
          <w:shd w:val="clear" w:color="auto" w:fill="FFFFFF"/>
        </w:rPr>
        <w:t xml:space="preserve"> </w:t>
      </w:r>
      <w:proofErr w:type="spellStart"/>
      <w:r w:rsidRPr="008B282B">
        <w:rPr>
          <w:color w:val="222222"/>
          <w:sz w:val="20"/>
          <w:shd w:val="clear" w:color="auto" w:fill="FFFFFF"/>
        </w:rPr>
        <w:t>Ya'Acob</w:t>
      </w:r>
      <w:proofErr w:type="spellEnd"/>
      <w:r w:rsidRPr="008B282B">
        <w:rPr>
          <w:color w:val="222222"/>
          <w:sz w:val="20"/>
          <w:shd w:val="clear" w:color="auto" w:fill="FFFFFF"/>
        </w:rPr>
        <w:t>. "A review on classification of satellite image using artificial neural network (ANN)."</w:t>
      </w:r>
      <w:r w:rsidRPr="008B282B">
        <w:rPr>
          <w:rStyle w:val="apple-converted-space"/>
          <w:color w:val="222222"/>
          <w:sz w:val="20"/>
          <w:shd w:val="clear" w:color="auto" w:fill="FFFFFF"/>
        </w:rPr>
        <w:t> </w:t>
      </w:r>
      <w:r w:rsidRPr="008B282B">
        <w:rPr>
          <w:i/>
          <w:iCs/>
          <w:color w:val="222222"/>
          <w:sz w:val="20"/>
          <w:shd w:val="clear" w:color="auto" w:fill="FFFFFF"/>
        </w:rPr>
        <w:t>Control and System Graduate Research Colloquium (ICSGRC), 2014 IEEE 5th</w:t>
      </w:r>
      <w:r w:rsidRPr="008B282B">
        <w:rPr>
          <w:color w:val="222222"/>
          <w:sz w:val="20"/>
          <w:shd w:val="clear" w:color="auto" w:fill="FFFFFF"/>
        </w:rPr>
        <w:t>. IEEE, 2014.</w:t>
      </w:r>
    </w:p>
    <w:p w14:paraId="1F0C9B3C" w14:textId="2895130D" w:rsidR="009A2CE5" w:rsidRPr="008B282B" w:rsidRDefault="009A2CE5" w:rsidP="009A2CE5">
      <w:pPr>
        <w:pStyle w:val="referenceitem"/>
        <w:numPr>
          <w:ilvl w:val="0"/>
          <w:numId w:val="26"/>
        </w:numPr>
        <w:spacing w:line="240" w:lineRule="atLeast"/>
        <w:rPr>
          <w:noProof/>
          <w:sz w:val="20"/>
        </w:rPr>
      </w:pPr>
      <w:r w:rsidRPr="008B282B">
        <w:rPr>
          <w:noProof/>
          <w:sz w:val="20"/>
        </w:rPr>
        <w:t xml:space="preserve">CS231n, </w:t>
      </w:r>
      <w:hyperlink r:id="rId19" w:history="1">
        <w:r w:rsidRPr="008B282B">
          <w:rPr>
            <w:rStyle w:val="a7"/>
            <w:noProof/>
            <w:sz w:val="20"/>
          </w:rPr>
          <w:t>http://cs231n.github.io/neural-networks-1/</w:t>
        </w:r>
      </w:hyperlink>
    </w:p>
    <w:p w14:paraId="7A08A2ED" w14:textId="3A9B0536" w:rsidR="009A2CE5" w:rsidRPr="008B282B" w:rsidRDefault="009A2CE5" w:rsidP="009A2CE5">
      <w:pPr>
        <w:pStyle w:val="referenceitem"/>
        <w:numPr>
          <w:ilvl w:val="0"/>
          <w:numId w:val="26"/>
        </w:numPr>
        <w:spacing w:line="240" w:lineRule="atLeast"/>
        <w:rPr>
          <w:noProof/>
          <w:sz w:val="20"/>
        </w:rPr>
      </w:pPr>
      <w:r w:rsidRPr="008B282B">
        <w:rPr>
          <w:color w:val="222222"/>
          <w:sz w:val="20"/>
        </w:rPr>
        <w:t xml:space="preserve">Mercier, </w:t>
      </w:r>
      <w:proofErr w:type="spellStart"/>
      <w:r w:rsidRPr="008B282B">
        <w:rPr>
          <w:color w:val="222222"/>
          <w:sz w:val="20"/>
        </w:rPr>
        <w:t>Grégoire</w:t>
      </w:r>
      <w:proofErr w:type="spellEnd"/>
      <w:r w:rsidRPr="008B282B">
        <w:rPr>
          <w:color w:val="222222"/>
          <w:sz w:val="20"/>
        </w:rPr>
        <w:t xml:space="preserve">, and Marc Lennon. "Support vector machines for hyperspectral image classification with spectral-based kernels." </w:t>
      </w:r>
      <w:r w:rsidRPr="008B282B">
        <w:rPr>
          <w:i/>
          <w:iCs/>
          <w:color w:val="222222"/>
          <w:sz w:val="20"/>
        </w:rPr>
        <w:t>Geoscience and Remote Sensing Symposium, 2003. IGARSS'03. Proceedings. 2003 IEEE International</w:t>
      </w:r>
      <w:r w:rsidRPr="008B282B">
        <w:rPr>
          <w:color w:val="222222"/>
          <w:sz w:val="20"/>
        </w:rPr>
        <w:t>. Vol. 1. IEEE, 2003.</w:t>
      </w:r>
    </w:p>
    <w:p w14:paraId="6823B065" w14:textId="7662EF04" w:rsidR="009A2CE5" w:rsidRPr="008B282B" w:rsidRDefault="009A2CE5" w:rsidP="009A2CE5">
      <w:pPr>
        <w:pStyle w:val="referenceitem"/>
        <w:numPr>
          <w:ilvl w:val="0"/>
          <w:numId w:val="26"/>
        </w:numPr>
        <w:spacing w:line="240" w:lineRule="atLeast"/>
        <w:rPr>
          <w:noProof/>
          <w:sz w:val="20"/>
        </w:rPr>
      </w:pPr>
      <w:r w:rsidRPr="008B282B">
        <w:rPr>
          <w:color w:val="222222"/>
          <w:sz w:val="20"/>
        </w:rPr>
        <w:t xml:space="preserve">Burges, Christopher JC. "A tutorial on support vector machines for pattern recognition." </w:t>
      </w:r>
      <w:r w:rsidRPr="008B282B">
        <w:rPr>
          <w:i/>
          <w:iCs/>
          <w:color w:val="222222"/>
          <w:sz w:val="20"/>
        </w:rPr>
        <w:t>Data mining and knowledge discovery</w:t>
      </w:r>
      <w:r w:rsidRPr="008B282B">
        <w:rPr>
          <w:color w:val="222222"/>
          <w:sz w:val="20"/>
        </w:rPr>
        <w:t xml:space="preserve"> 2.2 (1998): 121-167.</w:t>
      </w:r>
    </w:p>
    <w:p w14:paraId="3805B3E4" w14:textId="1910A869" w:rsidR="009A2CE5" w:rsidRPr="008B282B" w:rsidRDefault="009A2CE5" w:rsidP="009A2CE5">
      <w:pPr>
        <w:pStyle w:val="referenceitem"/>
        <w:numPr>
          <w:ilvl w:val="0"/>
          <w:numId w:val="26"/>
        </w:numPr>
        <w:spacing w:line="240" w:lineRule="atLeast"/>
        <w:rPr>
          <w:noProof/>
          <w:sz w:val="20"/>
        </w:rPr>
      </w:pPr>
      <w:proofErr w:type="spellStart"/>
      <w:r w:rsidRPr="008B282B">
        <w:rPr>
          <w:color w:val="222222"/>
          <w:sz w:val="20"/>
        </w:rPr>
        <w:t>Belousov</w:t>
      </w:r>
      <w:proofErr w:type="spellEnd"/>
      <w:r w:rsidRPr="008B282B">
        <w:rPr>
          <w:color w:val="222222"/>
          <w:sz w:val="20"/>
        </w:rPr>
        <w:t xml:space="preserve">, A. I., S. A. </w:t>
      </w:r>
      <w:proofErr w:type="spellStart"/>
      <w:r w:rsidRPr="008B282B">
        <w:rPr>
          <w:color w:val="222222"/>
          <w:sz w:val="20"/>
        </w:rPr>
        <w:t>Verzakov</w:t>
      </w:r>
      <w:proofErr w:type="spellEnd"/>
      <w:r w:rsidRPr="008B282B">
        <w:rPr>
          <w:color w:val="222222"/>
          <w:sz w:val="20"/>
        </w:rPr>
        <w:t xml:space="preserve">, and J. Von </w:t>
      </w:r>
      <w:proofErr w:type="spellStart"/>
      <w:r w:rsidRPr="008B282B">
        <w:rPr>
          <w:color w:val="222222"/>
          <w:sz w:val="20"/>
        </w:rPr>
        <w:t>Frese</w:t>
      </w:r>
      <w:proofErr w:type="spellEnd"/>
      <w:r w:rsidRPr="008B282B">
        <w:rPr>
          <w:color w:val="222222"/>
          <w:sz w:val="20"/>
        </w:rPr>
        <w:t xml:space="preserve">. "A flexible classification approach with optimal </w:t>
      </w:r>
      <w:proofErr w:type="spellStart"/>
      <w:r w:rsidRPr="008B282B">
        <w:rPr>
          <w:color w:val="222222"/>
          <w:sz w:val="20"/>
        </w:rPr>
        <w:t>generalisation</w:t>
      </w:r>
      <w:proofErr w:type="spellEnd"/>
      <w:r w:rsidRPr="008B282B">
        <w:rPr>
          <w:color w:val="222222"/>
          <w:sz w:val="20"/>
        </w:rPr>
        <w:t xml:space="preserve"> performance: support vector machines." </w:t>
      </w:r>
      <w:proofErr w:type="spellStart"/>
      <w:r w:rsidRPr="008B282B">
        <w:rPr>
          <w:i/>
          <w:iCs/>
          <w:color w:val="222222"/>
          <w:sz w:val="20"/>
        </w:rPr>
        <w:t>Chemometrics</w:t>
      </w:r>
      <w:proofErr w:type="spellEnd"/>
      <w:r w:rsidRPr="008B282B">
        <w:rPr>
          <w:i/>
          <w:iCs/>
          <w:color w:val="222222"/>
          <w:sz w:val="20"/>
        </w:rPr>
        <w:t xml:space="preserve"> and intelligent laboratory systems</w:t>
      </w:r>
      <w:r w:rsidRPr="008B282B">
        <w:rPr>
          <w:color w:val="222222"/>
          <w:sz w:val="20"/>
        </w:rPr>
        <w:t xml:space="preserve"> 64.1 (2002): 15-25.</w:t>
      </w:r>
    </w:p>
    <w:p w14:paraId="3B3FAF33" w14:textId="77777777" w:rsidR="008B282B" w:rsidRPr="008B282B" w:rsidRDefault="00823A04" w:rsidP="008B282B">
      <w:pPr>
        <w:pStyle w:val="referenceitem"/>
        <w:numPr>
          <w:ilvl w:val="0"/>
          <w:numId w:val="26"/>
        </w:numPr>
        <w:rPr>
          <w:color w:val="222222"/>
          <w:sz w:val="20"/>
        </w:rPr>
      </w:pPr>
      <w:hyperlink r:id="rId20" w:history="1">
        <w:r w:rsidR="008B282B" w:rsidRPr="008B282B">
          <w:rPr>
            <w:rStyle w:val="a7"/>
            <w:sz w:val="20"/>
          </w:rPr>
          <w:t>http://scikit-learn.org/stable/</w:t>
        </w:r>
      </w:hyperlink>
    </w:p>
    <w:p w14:paraId="02EA14CE" w14:textId="4142146B" w:rsidR="00564960" w:rsidRPr="008B282B" w:rsidRDefault="008B282B" w:rsidP="008B282B">
      <w:pPr>
        <w:pStyle w:val="referenceitem"/>
        <w:numPr>
          <w:ilvl w:val="0"/>
          <w:numId w:val="26"/>
        </w:numPr>
        <w:spacing w:line="240" w:lineRule="atLeast"/>
        <w:rPr>
          <w:noProof/>
          <w:sz w:val="20"/>
        </w:rPr>
      </w:pPr>
      <w:proofErr w:type="spellStart"/>
      <w:r w:rsidRPr="008B282B">
        <w:rPr>
          <w:color w:val="222222"/>
          <w:sz w:val="20"/>
        </w:rPr>
        <w:t>Vapnik</w:t>
      </w:r>
      <w:proofErr w:type="spellEnd"/>
      <w:r w:rsidRPr="008B282B">
        <w:rPr>
          <w:color w:val="222222"/>
          <w:sz w:val="20"/>
        </w:rPr>
        <w:t xml:space="preserve">, V. "Statistical Learning Theory John Wiley and Sons Inc." </w:t>
      </w:r>
      <w:r w:rsidRPr="008B282B">
        <w:rPr>
          <w:i/>
          <w:iCs/>
          <w:color w:val="222222"/>
          <w:sz w:val="20"/>
        </w:rPr>
        <w:t>New York</w:t>
      </w:r>
      <w:r w:rsidRPr="008B282B">
        <w:rPr>
          <w:color w:val="222222"/>
          <w:sz w:val="20"/>
        </w:rPr>
        <w:t xml:space="preserve"> (1998).</w:t>
      </w:r>
    </w:p>
    <w:p w14:paraId="0B698244" w14:textId="77777777" w:rsidR="008B282B" w:rsidRPr="008B282B" w:rsidRDefault="008B282B" w:rsidP="008B282B">
      <w:pPr>
        <w:pStyle w:val="referenceitem"/>
        <w:numPr>
          <w:ilvl w:val="0"/>
          <w:numId w:val="26"/>
        </w:numPr>
        <w:rPr>
          <w:rFonts w:eastAsia="맑은 고딕"/>
          <w:color w:val="222222"/>
          <w:sz w:val="20"/>
          <w:lang w:eastAsia="ko-KR"/>
        </w:rPr>
      </w:pPr>
      <w:proofErr w:type="spellStart"/>
      <w:r w:rsidRPr="008B282B">
        <w:rPr>
          <w:color w:val="222222"/>
          <w:sz w:val="20"/>
        </w:rPr>
        <w:t>Melgani</w:t>
      </w:r>
      <w:proofErr w:type="spellEnd"/>
      <w:r w:rsidRPr="008B282B">
        <w:rPr>
          <w:color w:val="222222"/>
          <w:sz w:val="20"/>
        </w:rPr>
        <w:t xml:space="preserve">, Farid, and Lorenzo </w:t>
      </w:r>
      <w:proofErr w:type="spellStart"/>
      <w:r w:rsidRPr="008B282B">
        <w:rPr>
          <w:color w:val="222222"/>
          <w:sz w:val="20"/>
        </w:rPr>
        <w:t>Bruzzone</w:t>
      </w:r>
      <w:proofErr w:type="spellEnd"/>
      <w:r w:rsidRPr="008B282B">
        <w:rPr>
          <w:color w:val="222222"/>
          <w:sz w:val="20"/>
        </w:rPr>
        <w:t xml:space="preserve">. "Support vector machines for classification of hyperspectral remote-sensing images." </w:t>
      </w:r>
      <w:r w:rsidRPr="008B282B">
        <w:rPr>
          <w:i/>
          <w:iCs/>
          <w:color w:val="222222"/>
          <w:sz w:val="20"/>
        </w:rPr>
        <w:t>Geoscience and Remote Sensing Symposium, 2002. IGARSS'02. 2002 IEEE International</w:t>
      </w:r>
      <w:r w:rsidRPr="008B282B">
        <w:rPr>
          <w:color w:val="222222"/>
          <w:sz w:val="20"/>
        </w:rPr>
        <w:t>. Vol. 1. IEEE, 2002.</w:t>
      </w:r>
    </w:p>
    <w:p w14:paraId="11116EB8" w14:textId="310F848C" w:rsidR="008B282B" w:rsidRPr="008B282B" w:rsidRDefault="00823A04" w:rsidP="008B282B">
      <w:pPr>
        <w:pStyle w:val="referenceitem"/>
        <w:numPr>
          <w:ilvl w:val="0"/>
          <w:numId w:val="26"/>
        </w:numPr>
        <w:rPr>
          <w:rFonts w:eastAsia="맑은 고딕"/>
          <w:color w:val="222222"/>
          <w:sz w:val="20"/>
          <w:lang w:eastAsia="ko-KR"/>
        </w:rPr>
      </w:pPr>
      <w:hyperlink r:id="rId21" w:anchor="43494641522d3130" w:history="1">
        <w:r w:rsidR="008B282B" w:rsidRPr="008B282B">
          <w:rPr>
            <w:rStyle w:val="a7"/>
            <w:rFonts w:eastAsia="맑은 고딕"/>
            <w:sz w:val="20"/>
            <w:lang w:eastAsia="ko-KR"/>
          </w:rPr>
          <w:t>http://rodrigob.github.io/are_we_there_yet/build/classification_datasets_results.html#43494641522d3130</w:t>
        </w:r>
      </w:hyperlink>
    </w:p>
    <w:p w14:paraId="150B6F72" w14:textId="107737EA" w:rsidR="00D1072A" w:rsidRDefault="008B282B" w:rsidP="008B282B">
      <w:pPr>
        <w:pStyle w:val="referenceitem"/>
        <w:numPr>
          <w:ilvl w:val="0"/>
          <w:numId w:val="26"/>
        </w:numPr>
        <w:rPr>
          <w:rFonts w:eastAsia="맑은 고딕"/>
          <w:color w:val="222222"/>
          <w:sz w:val="20"/>
          <w:lang w:eastAsia="ko-KR"/>
        </w:rPr>
      </w:pPr>
      <w:r w:rsidRPr="008B282B">
        <w:rPr>
          <w:color w:val="222222"/>
          <w:sz w:val="20"/>
        </w:rPr>
        <w:t xml:space="preserve">Coates, Adam, Andrew Ng, and </w:t>
      </w:r>
      <w:proofErr w:type="spellStart"/>
      <w:r w:rsidRPr="008B282B">
        <w:rPr>
          <w:color w:val="222222"/>
          <w:sz w:val="20"/>
        </w:rPr>
        <w:t>Honglak</w:t>
      </w:r>
      <w:proofErr w:type="spellEnd"/>
      <w:r w:rsidRPr="008B282B">
        <w:rPr>
          <w:color w:val="222222"/>
          <w:sz w:val="20"/>
        </w:rPr>
        <w:t xml:space="preserve"> Lee. "An analysis of single-layer networks in unsupervised feature learning." </w:t>
      </w:r>
      <w:r w:rsidRPr="008B282B">
        <w:rPr>
          <w:i/>
          <w:iCs/>
          <w:color w:val="222222"/>
          <w:sz w:val="20"/>
        </w:rPr>
        <w:t>Proceedings of the fourteenth international conference on artificial intelligence and statistics</w:t>
      </w:r>
      <w:r w:rsidRPr="008B282B">
        <w:rPr>
          <w:color w:val="222222"/>
          <w:sz w:val="20"/>
        </w:rPr>
        <w:t>. 2011</w:t>
      </w:r>
    </w:p>
    <w:p w14:paraId="1B9F7AB6" w14:textId="77777777" w:rsidR="008B282B" w:rsidRPr="008B282B" w:rsidRDefault="008B282B" w:rsidP="008B282B">
      <w:pPr>
        <w:pStyle w:val="af2"/>
        <w:numPr>
          <w:ilvl w:val="0"/>
          <w:numId w:val="26"/>
        </w:numPr>
        <w:ind w:leftChars="0"/>
        <w:rPr>
          <w:rFonts w:eastAsia="맑은 고딕"/>
          <w:color w:val="222222"/>
          <w:lang w:eastAsia="ko-KR"/>
        </w:rPr>
      </w:pPr>
      <w:r w:rsidRPr="008B282B">
        <w:rPr>
          <w:rFonts w:eastAsia="맑은 고딕"/>
          <w:color w:val="222222"/>
          <w:lang w:eastAsia="ko-KR"/>
        </w:rPr>
        <w:t>https://chainer.org/</w:t>
      </w:r>
    </w:p>
    <w:p w14:paraId="523D889E" w14:textId="77777777" w:rsidR="008B282B" w:rsidRPr="008B282B" w:rsidRDefault="008B282B" w:rsidP="008B282B">
      <w:pPr>
        <w:pStyle w:val="referenceitem"/>
        <w:numPr>
          <w:ilvl w:val="0"/>
          <w:numId w:val="0"/>
        </w:numPr>
        <w:rPr>
          <w:rFonts w:eastAsia="맑은 고딕"/>
          <w:color w:val="222222"/>
          <w:sz w:val="20"/>
          <w:lang w:eastAsia="ko-KR"/>
        </w:rPr>
      </w:pPr>
    </w:p>
    <w:sectPr w:rsidR="008B282B" w:rsidRPr="008B282B" w:rsidSect="00F4409B">
      <w:headerReference w:type="first" r:id="rId22"/>
      <w:pgSz w:w="11907" w:h="16839"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4A6320" w14:textId="77777777" w:rsidR="00A27094" w:rsidRDefault="00A27094">
      <w:r>
        <w:separator/>
      </w:r>
    </w:p>
  </w:endnote>
  <w:endnote w:type="continuationSeparator" w:id="0">
    <w:p w14:paraId="3C83D05F" w14:textId="77777777" w:rsidR="00A27094" w:rsidRDefault="00A27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0717BB" w14:textId="77777777" w:rsidR="00A27094" w:rsidRDefault="00A27094" w:rsidP="00895F20">
      <w:pPr>
        <w:ind w:firstLine="0"/>
      </w:pPr>
      <w:r>
        <w:separator/>
      </w:r>
    </w:p>
  </w:footnote>
  <w:footnote w:type="continuationSeparator" w:id="0">
    <w:p w14:paraId="6EA68438" w14:textId="77777777" w:rsidR="00A27094" w:rsidRDefault="00A27094"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3B598" w14:textId="7970DC6D" w:rsidR="0071075B" w:rsidRPr="00C3475D" w:rsidRDefault="0071075B" w:rsidP="00C3475D">
    <w:pPr>
      <w:pStyle w:val="a8"/>
      <w:jc w:val="left"/>
      <w:rPr>
        <w:sz w:val="22"/>
      </w:rPr>
    </w:pPr>
    <w:r w:rsidRPr="00C3475D">
      <w:rPr>
        <w:sz w:val="22"/>
      </w:rPr>
      <w:t>Submitted to Pattern Recognition (BRI623)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0000010"/>
    <w:multiLevelType w:val="multilevel"/>
    <w:tmpl w:val="00000010"/>
    <w:lvl w:ilvl="0">
      <w:start w:val="1"/>
      <w:numFmt w:val="decimal"/>
      <w:lvlText w:val="%1."/>
      <w:lvlJc w:val="right"/>
      <w:pPr>
        <w:tabs>
          <w:tab w:val="num" w:pos="1553"/>
        </w:tabs>
        <w:ind w:left="1553" w:hanging="113"/>
      </w:pPr>
      <w:rPr>
        <w:rFonts w:hint="default"/>
      </w:rPr>
    </w:lvl>
    <w:lvl w:ilvl="1">
      <w:start w:val="1"/>
      <w:numFmt w:val="lowerLetter"/>
      <w:lvlText w:val="%2."/>
      <w:lvlJc w:val="left"/>
      <w:pPr>
        <w:tabs>
          <w:tab w:val="num" w:pos="3223"/>
        </w:tabs>
        <w:ind w:left="3223" w:hanging="360"/>
      </w:pPr>
      <w:rPr>
        <w:rFonts w:hint="default"/>
      </w:rPr>
    </w:lvl>
    <w:lvl w:ilvl="2">
      <w:start w:val="1"/>
      <w:numFmt w:val="lowerRoman"/>
      <w:lvlText w:val="%3."/>
      <w:lvlJc w:val="right"/>
      <w:pPr>
        <w:tabs>
          <w:tab w:val="num" w:pos="3943"/>
        </w:tabs>
        <w:ind w:left="3943" w:hanging="180"/>
      </w:pPr>
      <w:rPr>
        <w:rFonts w:hint="default"/>
      </w:rPr>
    </w:lvl>
    <w:lvl w:ilvl="3">
      <w:start w:val="1"/>
      <w:numFmt w:val="decimal"/>
      <w:lvlText w:val="%4."/>
      <w:lvlJc w:val="left"/>
      <w:pPr>
        <w:tabs>
          <w:tab w:val="num" w:pos="4663"/>
        </w:tabs>
        <w:ind w:left="4663" w:hanging="360"/>
      </w:pPr>
      <w:rPr>
        <w:rFonts w:hint="default"/>
      </w:rPr>
    </w:lvl>
    <w:lvl w:ilvl="4">
      <w:start w:val="1"/>
      <w:numFmt w:val="lowerLetter"/>
      <w:lvlText w:val="%5."/>
      <w:lvlJc w:val="left"/>
      <w:pPr>
        <w:tabs>
          <w:tab w:val="num" w:pos="5383"/>
        </w:tabs>
        <w:ind w:left="5383" w:hanging="360"/>
      </w:pPr>
      <w:rPr>
        <w:rFonts w:hint="default"/>
      </w:rPr>
    </w:lvl>
    <w:lvl w:ilvl="5">
      <w:start w:val="1"/>
      <w:numFmt w:val="lowerRoman"/>
      <w:lvlText w:val="%6."/>
      <w:lvlJc w:val="right"/>
      <w:pPr>
        <w:tabs>
          <w:tab w:val="num" w:pos="6103"/>
        </w:tabs>
        <w:ind w:left="6103" w:hanging="180"/>
      </w:pPr>
      <w:rPr>
        <w:rFonts w:hint="default"/>
      </w:rPr>
    </w:lvl>
    <w:lvl w:ilvl="6">
      <w:start w:val="1"/>
      <w:numFmt w:val="decimal"/>
      <w:lvlText w:val="%7."/>
      <w:lvlJc w:val="left"/>
      <w:pPr>
        <w:tabs>
          <w:tab w:val="num" w:pos="6823"/>
        </w:tabs>
        <w:ind w:left="6823" w:hanging="360"/>
      </w:pPr>
      <w:rPr>
        <w:rFonts w:hint="default"/>
      </w:rPr>
    </w:lvl>
    <w:lvl w:ilvl="7">
      <w:start w:val="1"/>
      <w:numFmt w:val="lowerLetter"/>
      <w:lvlText w:val="%8."/>
      <w:lvlJc w:val="left"/>
      <w:pPr>
        <w:tabs>
          <w:tab w:val="num" w:pos="7543"/>
        </w:tabs>
        <w:ind w:left="7543" w:hanging="360"/>
      </w:pPr>
      <w:rPr>
        <w:rFonts w:hint="default"/>
      </w:rPr>
    </w:lvl>
    <w:lvl w:ilvl="8">
      <w:start w:val="1"/>
      <w:numFmt w:val="lowerRoman"/>
      <w:lvlText w:val="%9."/>
      <w:lvlJc w:val="right"/>
      <w:pPr>
        <w:tabs>
          <w:tab w:val="num" w:pos="8263"/>
        </w:tabs>
        <w:ind w:left="8263" w:hanging="180"/>
      </w:pPr>
      <w:rPr>
        <w:rFont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3" w15:restartNumberingAfterBreak="0">
    <w:nsid w:val="577206AB"/>
    <w:multiLevelType w:val="hybridMultilevel"/>
    <w:tmpl w:val="1046995E"/>
    <w:lvl w:ilvl="0" w:tplc="52388F00">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5"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6" w15:restartNumberingAfterBreak="0">
    <w:nsid w:val="7738779A"/>
    <w:multiLevelType w:val="multilevel"/>
    <w:tmpl w:val="06C4FB8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8" w15:restartNumberingAfterBreak="0">
    <w:nsid w:val="7D9521C8"/>
    <w:multiLevelType w:val="multilevel"/>
    <w:tmpl w:val="A5EA9410"/>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7"/>
  </w:num>
  <w:num w:numId="2">
    <w:abstractNumId w:val="11"/>
  </w:num>
  <w:num w:numId="3">
    <w:abstractNumId w:val="15"/>
  </w:num>
  <w:num w:numId="4">
    <w:abstractNumId w:val="16"/>
  </w:num>
  <w:num w:numId="5">
    <w:abstractNumId w:val="18"/>
  </w:num>
  <w:num w:numId="6">
    <w:abstractNumId w:val="14"/>
  </w:num>
  <w:num w:numId="7">
    <w:abstractNumId w:val="9"/>
  </w:num>
  <w:num w:numId="8">
    <w:abstractNumId w:val="16"/>
    <w:lvlOverride w:ilvl="1">
      <w:lvl w:ilvl="1">
        <w:start w:val="1"/>
        <w:numFmt w:val="decimal"/>
        <w:pStyle w:val="heading2"/>
        <w:lvlText w:val="%1.%2"/>
        <w:lvlJc w:val="left"/>
        <w:pPr>
          <w:tabs>
            <w:tab w:val="num" w:pos="567"/>
          </w:tabs>
          <w:ind w:left="567" w:hanging="567"/>
        </w:pPr>
        <w:rPr>
          <w:rFonts w:hint="default"/>
        </w:rPr>
      </w:lvl>
    </w:lvlOverride>
  </w:num>
  <w:num w:numId="9">
    <w:abstractNumId w:val="8"/>
  </w:num>
  <w:num w:numId="10">
    <w:abstractNumId w:val="18"/>
  </w:num>
  <w:num w:numId="11">
    <w:abstractNumId w:val="11"/>
  </w:num>
  <w:num w:numId="12">
    <w:abstractNumId w:val="15"/>
  </w:num>
  <w:num w:numId="13">
    <w:abstractNumId w:val="12"/>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8"/>
  </w:num>
  <w:num w:numId="23">
    <w:abstractNumId w:val="10"/>
  </w:num>
  <w:num w:numId="24">
    <w:abstractNumId w:val="16"/>
    <w:lvlOverride w:ilvl="1">
      <w:lvl w:ilvl="1">
        <w:start w:val="1"/>
        <w:numFmt w:val="decimal"/>
        <w:pStyle w:val="heading2"/>
        <w:lvlText w:val="%1.%2"/>
        <w:lvlJc w:val="left"/>
        <w:pPr>
          <w:tabs>
            <w:tab w:val="num" w:pos="567"/>
          </w:tabs>
          <w:ind w:left="567" w:hanging="567"/>
        </w:pPr>
        <w:rPr>
          <w:rFonts w:hint="default"/>
        </w:rPr>
      </w:lvl>
    </w:lvlOverride>
  </w:num>
  <w:num w:numId="25">
    <w:abstractNumId w:val="16"/>
    <w:lvlOverride w:ilvl="1">
      <w:lvl w:ilvl="1">
        <w:start w:val="1"/>
        <w:numFmt w:val="decimal"/>
        <w:pStyle w:val="heading2"/>
        <w:lvlText w:val="%1.%2"/>
        <w:lvlJc w:val="left"/>
        <w:pPr>
          <w:tabs>
            <w:tab w:val="num" w:pos="567"/>
          </w:tabs>
          <w:ind w:left="567" w:hanging="567"/>
        </w:pPr>
        <w:rPr>
          <w:rFonts w:hint="default"/>
        </w:rPr>
      </w:lvl>
    </w:lvlOverride>
  </w:num>
  <w:num w:numId="26">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2esxeftzredz4ew2wcpat9d0vwfrx9pr5fe&quot;&gt;My EndNote Library Copy&lt;record-ids&gt;&lt;item&gt;355&lt;/item&gt;&lt;item&gt;356&lt;/item&gt;&lt;item&gt;359&lt;/item&gt;&lt;item&gt;362&lt;/item&gt;&lt;item&gt;365&lt;/item&gt;&lt;item&gt;580&lt;/item&gt;&lt;item&gt;589&lt;/item&gt;&lt;item&gt;590&lt;/item&gt;&lt;item&gt;626&lt;/item&gt;&lt;item&gt;627&lt;/item&gt;&lt;item&gt;648&lt;/item&gt;&lt;item&gt;649&lt;/item&gt;&lt;item&gt;657&lt;/item&gt;&lt;/record-ids&gt;&lt;/item&gt;&lt;/Libraries&gt;"/>
  </w:docVars>
  <w:rsids>
    <w:rsidRoot w:val="003106D2"/>
    <w:rsid w:val="0000056A"/>
    <w:rsid w:val="00000ACC"/>
    <w:rsid w:val="00000F1E"/>
    <w:rsid w:val="000019F9"/>
    <w:rsid w:val="00001D94"/>
    <w:rsid w:val="00002218"/>
    <w:rsid w:val="000024D2"/>
    <w:rsid w:val="000036BA"/>
    <w:rsid w:val="0000408D"/>
    <w:rsid w:val="00004704"/>
    <w:rsid w:val="000055A2"/>
    <w:rsid w:val="000058CD"/>
    <w:rsid w:val="00005F13"/>
    <w:rsid w:val="00006346"/>
    <w:rsid w:val="00006405"/>
    <w:rsid w:val="00006529"/>
    <w:rsid w:val="0000774B"/>
    <w:rsid w:val="00007F40"/>
    <w:rsid w:val="000106EB"/>
    <w:rsid w:val="00010967"/>
    <w:rsid w:val="00011D4F"/>
    <w:rsid w:val="000120F9"/>
    <w:rsid w:val="00012D1A"/>
    <w:rsid w:val="000147B2"/>
    <w:rsid w:val="00014C1A"/>
    <w:rsid w:val="00015441"/>
    <w:rsid w:val="00015B63"/>
    <w:rsid w:val="00016197"/>
    <w:rsid w:val="0001768C"/>
    <w:rsid w:val="00021B3D"/>
    <w:rsid w:val="0002255D"/>
    <w:rsid w:val="00022CFA"/>
    <w:rsid w:val="00023CAB"/>
    <w:rsid w:val="00023FF9"/>
    <w:rsid w:val="00024884"/>
    <w:rsid w:val="000248D7"/>
    <w:rsid w:val="00024FB9"/>
    <w:rsid w:val="0002597B"/>
    <w:rsid w:val="00025D8F"/>
    <w:rsid w:val="000267F6"/>
    <w:rsid w:val="00027BC3"/>
    <w:rsid w:val="000304A0"/>
    <w:rsid w:val="000309B7"/>
    <w:rsid w:val="00030BDE"/>
    <w:rsid w:val="00030E3E"/>
    <w:rsid w:val="0003135A"/>
    <w:rsid w:val="00032059"/>
    <w:rsid w:val="00034510"/>
    <w:rsid w:val="00034555"/>
    <w:rsid w:val="00034D2E"/>
    <w:rsid w:val="00034F27"/>
    <w:rsid w:val="0003585E"/>
    <w:rsid w:val="00036CE5"/>
    <w:rsid w:val="00040402"/>
    <w:rsid w:val="00041461"/>
    <w:rsid w:val="000417D6"/>
    <w:rsid w:val="0004199F"/>
    <w:rsid w:val="0004255F"/>
    <w:rsid w:val="00044B90"/>
    <w:rsid w:val="0004696A"/>
    <w:rsid w:val="00046982"/>
    <w:rsid w:val="00047F57"/>
    <w:rsid w:val="00050346"/>
    <w:rsid w:val="00051E17"/>
    <w:rsid w:val="00051EB3"/>
    <w:rsid w:val="000547C1"/>
    <w:rsid w:val="000547E2"/>
    <w:rsid w:val="00054DEC"/>
    <w:rsid w:val="000558B8"/>
    <w:rsid w:val="00055F52"/>
    <w:rsid w:val="0005674A"/>
    <w:rsid w:val="0005696A"/>
    <w:rsid w:val="000569E7"/>
    <w:rsid w:val="00057FE3"/>
    <w:rsid w:val="00061120"/>
    <w:rsid w:val="000613F5"/>
    <w:rsid w:val="00061B26"/>
    <w:rsid w:val="00065161"/>
    <w:rsid w:val="00065354"/>
    <w:rsid w:val="00065FFB"/>
    <w:rsid w:val="00066435"/>
    <w:rsid w:val="00067779"/>
    <w:rsid w:val="00067780"/>
    <w:rsid w:val="00067D58"/>
    <w:rsid w:val="00067FDD"/>
    <w:rsid w:val="00070B41"/>
    <w:rsid w:val="0007219E"/>
    <w:rsid w:val="000730A6"/>
    <w:rsid w:val="000731A7"/>
    <w:rsid w:val="000740BE"/>
    <w:rsid w:val="0007498B"/>
    <w:rsid w:val="00074BD4"/>
    <w:rsid w:val="00075693"/>
    <w:rsid w:val="0007593C"/>
    <w:rsid w:val="00075B9D"/>
    <w:rsid w:val="0008026A"/>
    <w:rsid w:val="0008218B"/>
    <w:rsid w:val="0008374A"/>
    <w:rsid w:val="00083941"/>
    <w:rsid w:val="000846FD"/>
    <w:rsid w:val="000847FE"/>
    <w:rsid w:val="00087F89"/>
    <w:rsid w:val="00090710"/>
    <w:rsid w:val="00090731"/>
    <w:rsid w:val="00090B99"/>
    <w:rsid w:val="00092084"/>
    <w:rsid w:val="0009279B"/>
    <w:rsid w:val="000927C5"/>
    <w:rsid w:val="00092A87"/>
    <w:rsid w:val="00092FA6"/>
    <w:rsid w:val="000934BA"/>
    <w:rsid w:val="00093712"/>
    <w:rsid w:val="00094656"/>
    <w:rsid w:val="0009513A"/>
    <w:rsid w:val="00095326"/>
    <w:rsid w:val="000956B2"/>
    <w:rsid w:val="00095ADF"/>
    <w:rsid w:val="00096165"/>
    <w:rsid w:val="000A2C64"/>
    <w:rsid w:val="000A2E55"/>
    <w:rsid w:val="000A390B"/>
    <w:rsid w:val="000A4027"/>
    <w:rsid w:val="000A5199"/>
    <w:rsid w:val="000A5548"/>
    <w:rsid w:val="000A57F1"/>
    <w:rsid w:val="000A581F"/>
    <w:rsid w:val="000A632A"/>
    <w:rsid w:val="000A7346"/>
    <w:rsid w:val="000A7D16"/>
    <w:rsid w:val="000B04BB"/>
    <w:rsid w:val="000B1E82"/>
    <w:rsid w:val="000B1F92"/>
    <w:rsid w:val="000B1FC1"/>
    <w:rsid w:val="000B2266"/>
    <w:rsid w:val="000B3032"/>
    <w:rsid w:val="000B30E3"/>
    <w:rsid w:val="000B342F"/>
    <w:rsid w:val="000B3C8F"/>
    <w:rsid w:val="000B3FF9"/>
    <w:rsid w:val="000B52E8"/>
    <w:rsid w:val="000B6D49"/>
    <w:rsid w:val="000B70D8"/>
    <w:rsid w:val="000B7E4C"/>
    <w:rsid w:val="000C006D"/>
    <w:rsid w:val="000C0312"/>
    <w:rsid w:val="000C04F0"/>
    <w:rsid w:val="000C064C"/>
    <w:rsid w:val="000C09B3"/>
    <w:rsid w:val="000C0DE7"/>
    <w:rsid w:val="000C11EC"/>
    <w:rsid w:val="000C24CB"/>
    <w:rsid w:val="000C4C8F"/>
    <w:rsid w:val="000C563C"/>
    <w:rsid w:val="000C69C7"/>
    <w:rsid w:val="000C6D07"/>
    <w:rsid w:val="000C7257"/>
    <w:rsid w:val="000C72D3"/>
    <w:rsid w:val="000C7338"/>
    <w:rsid w:val="000D025C"/>
    <w:rsid w:val="000D02D2"/>
    <w:rsid w:val="000D0B9E"/>
    <w:rsid w:val="000D0CA7"/>
    <w:rsid w:val="000D0FD4"/>
    <w:rsid w:val="000D16FA"/>
    <w:rsid w:val="000D1BB4"/>
    <w:rsid w:val="000D2D61"/>
    <w:rsid w:val="000D3597"/>
    <w:rsid w:val="000D3802"/>
    <w:rsid w:val="000D5835"/>
    <w:rsid w:val="000D5899"/>
    <w:rsid w:val="000D6209"/>
    <w:rsid w:val="000D6D27"/>
    <w:rsid w:val="000E071F"/>
    <w:rsid w:val="000E18D3"/>
    <w:rsid w:val="000E428E"/>
    <w:rsid w:val="000E5129"/>
    <w:rsid w:val="000E55D7"/>
    <w:rsid w:val="000E5A81"/>
    <w:rsid w:val="000E6159"/>
    <w:rsid w:val="000E6E85"/>
    <w:rsid w:val="000E72AC"/>
    <w:rsid w:val="000E76E6"/>
    <w:rsid w:val="000F0DC5"/>
    <w:rsid w:val="000F1866"/>
    <w:rsid w:val="000F18C6"/>
    <w:rsid w:val="000F1F28"/>
    <w:rsid w:val="000F3768"/>
    <w:rsid w:val="000F4747"/>
    <w:rsid w:val="000F47CE"/>
    <w:rsid w:val="000F4C41"/>
    <w:rsid w:val="000F510D"/>
    <w:rsid w:val="000F620E"/>
    <w:rsid w:val="000F782C"/>
    <w:rsid w:val="001000F1"/>
    <w:rsid w:val="00101274"/>
    <w:rsid w:val="00101509"/>
    <w:rsid w:val="001020EC"/>
    <w:rsid w:val="00102D2E"/>
    <w:rsid w:val="00103BD3"/>
    <w:rsid w:val="001105E7"/>
    <w:rsid w:val="0011299A"/>
    <w:rsid w:val="00112F6A"/>
    <w:rsid w:val="00113B8B"/>
    <w:rsid w:val="001154DF"/>
    <w:rsid w:val="00116B8B"/>
    <w:rsid w:val="00117A35"/>
    <w:rsid w:val="00117A3D"/>
    <w:rsid w:val="00117B5D"/>
    <w:rsid w:val="00117CC9"/>
    <w:rsid w:val="00120D79"/>
    <w:rsid w:val="00122662"/>
    <w:rsid w:val="00123052"/>
    <w:rsid w:val="00123D50"/>
    <w:rsid w:val="0012407F"/>
    <w:rsid w:val="00126D4D"/>
    <w:rsid w:val="00127A03"/>
    <w:rsid w:val="001307A2"/>
    <w:rsid w:val="0013129D"/>
    <w:rsid w:val="00131375"/>
    <w:rsid w:val="0013193E"/>
    <w:rsid w:val="001330B4"/>
    <w:rsid w:val="001362F0"/>
    <w:rsid w:val="0013666A"/>
    <w:rsid w:val="00136823"/>
    <w:rsid w:val="001369F5"/>
    <w:rsid w:val="00137B59"/>
    <w:rsid w:val="00137D7E"/>
    <w:rsid w:val="00140381"/>
    <w:rsid w:val="00140776"/>
    <w:rsid w:val="00140A7C"/>
    <w:rsid w:val="00141B1A"/>
    <w:rsid w:val="00142EC2"/>
    <w:rsid w:val="00143683"/>
    <w:rsid w:val="00143842"/>
    <w:rsid w:val="0014394A"/>
    <w:rsid w:val="00145AF7"/>
    <w:rsid w:val="0014628F"/>
    <w:rsid w:val="00150109"/>
    <w:rsid w:val="001518B2"/>
    <w:rsid w:val="00151FF7"/>
    <w:rsid w:val="0015277F"/>
    <w:rsid w:val="00152B52"/>
    <w:rsid w:val="001537C1"/>
    <w:rsid w:val="00153A34"/>
    <w:rsid w:val="0015441D"/>
    <w:rsid w:val="00154F25"/>
    <w:rsid w:val="00155410"/>
    <w:rsid w:val="001559FB"/>
    <w:rsid w:val="001603C9"/>
    <w:rsid w:val="001604F1"/>
    <w:rsid w:val="0016233D"/>
    <w:rsid w:val="00162CC8"/>
    <w:rsid w:val="0016306B"/>
    <w:rsid w:val="00163129"/>
    <w:rsid w:val="00163AF4"/>
    <w:rsid w:val="00163D7A"/>
    <w:rsid w:val="00164D7E"/>
    <w:rsid w:val="00164F08"/>
    <w:rsid w:val="00165744"/>
    <w:rsid w:val="001658C9"/>
    <w:rsid w:val="0016678D"/>
    <w:rsid w:val="00166D54"/>
    <w:rsid w:val="0016771F"/>
    <w:rsid w:val="00170A7C"/>
    <w:rsid w:val="00171142"/>
    <w:rsid w:val="00171CB6"/>
    <w:rsid w:val="0017221E"/>
    <w:rsid w:val="00172752"/>
    <w:rsid w:val="00172A1B"/>
    <w:rsid w:val="001750F2"/>
    <w:rsid w:val="001755AB"/>
    <w:rsid w:val="00175B79"/>
    <w:rsid w:val="00176B90"/>
    <w:rsid w:val="00180769"/>
    <w:rsid w:val="00180943"/>
    <w:rsid w:val="00180B9C"/>
    <w:rsid w:val="00183441"/>
    <w:rsid w:val="00185973"/>
    <w:rsid w:val="00185D3E"/>
    <w:rsid w:val="001862BC"/>
    <w:rsid w:val="00187E43"/>
    <w:rsid w:val="001904A2"/>
    <w:rsid w:val="00190935"/>
    <w:rsid w:val="00191D8C"/>
    <w:rsid w:val="00193335"/>
    <w:rsid w:val="001934C0"/>
    <w:rsid w:val="00193DA5"/>
    <w:rsid w:val="00195843"/>
    <w:rsid w:val="00196678"/>
    <w:rsid w:val="00197686"/>
    <w:rsid w:val="001A0E09"/>
    <w:rsid w:val="001A0EB9"/>
    <w:rsid w:val="001A3534"/>
    <w:rsid w:val="001A3993"/>
    <w:rsid w:val="001A39F2"/>
    <w:rsid w:val="001A3F69"/>
    <w:rsid w:val="001A495A"/>
    <w:rsid w:val="001A6451"/>
    <w:rsid w:val="001A699D"/>
    <w:rsid w:val="001A6BF5"/>
    <w:rsid w:val="001A78B3"/>
    <w:rsid w:val="001B0714"/>
    <w:rsid w:val="001B255B"/>
    <w:rsid w:val="001B2F1B"/>
    <w:rsid w:val="001B3097"/>
    <w:rsid w:val="001B3A8D"/>
    <w:rsid w:val="001B3C8D"/>
    <w:rsid w:val="001B4547"/>
    <w:rsid w:val="001B4A7C"/>
    <w:rsid w:val="001B4D81"/>
    <w:rsid w:val="001B6050"/>
    <w:rsid w:val="001B6504"/>
    <w:rsid w:val="001B755E"/>
    <w:rsid w:val="001C0039"/>
    <w:rsid w:val="001C0320"/>
    <w:rsid w:val="001C3B87"/>
    <w:rsid w:val="001C3FF6"/>
    <w:rsid w:val="001C63C5"/>
    <w:rsid w:val="001C6FB2"/>
    <w:rsid w:val="001C7500"/>
    <w:rsid w:val="001C7A8A"/>
    <w:rsid w:val="001C7D18"/>
    <w:rsid w:val="001D1941"/>
    <w:rsid w:val="001D25C2"/>
    <w:rsid w:val="001D2B26"/>
    <w:rsid w:val="001D3E27"/>
    <w:rsid w:val="001D4459"/>
    <w:rsid w:val="001D53EB"/>
    <w:rsid w:val="001D5FE0"/>
    <w:rsid w:val="001D6282"/>
    <w:rsid w:val="001E21AD"/>
    <w:rsid w:val="001E2F06"/>
    <w:rsid w:val="001E3A57"/>
    <w:rsid w:val="001E7065"/>
    <w:rsid w:val="001E718E"/>
    <w:rsid w:val="001E767D"/>
    <w:rsid w:val="001E769D"/>
    <w:rsid w:val="001F0172"/>
    <w:rsid w:val="001F09E7"/>
    <w:rsid w:val="001F1354"/>
    <w:rsid w:val="001F1E44"/>
    <w:rsid w:val="001F31C3"/>
    <w:rsid w:val="001F450A"/>
    <w:rsid w:val="001F45FC"/>
    <w:rsid w:val="001F4C00"/>
    <w:rsid w:val="001F5360"/>
    <w:rsid w:val="001F5439"/>
    <w:rsid w:val="001F57AA"/>
    <w:rsid w:val="001F6628"/>
    <w:rsid w:val="001F7B9A"/>
    <w:rsid w:val="00200F02"/>
    <w:rsid w:val="00201064"/>
    <w:rsid w:val="0020252C"/>
    <w:rsid w:val="00202E04"/>
    <w:rsid w:val="0020350E"/>
    <w:rsid w:val="002038DC"/>
    <w:rsid w:val="00204AF2"/>
    <w:rsid w:val="00204E89"/>
    <w:rsid w:val="00206701"/>
    <w:rsid w:val="00210248"/>
    <w:rsid w:val="00210960"/>
    <w:rsid w:val="00210DB8"/>
    <w:rsid w:val="0021134D"/>
    <w:rsid w:val="0021244C"/>
    <w:rsid w:val="00212511"/>
    <w:rsid w:val="00212982"/>
    <w:rsid w:val="00212EC7"/>
    <w:rsid w:val="00213A7D"/>
    <w:rsid w:val="00214AC2"/>
    <w:rsid w:val="00214C8E"/>
    <w:rsid w:val="00215534"/>
    <w:rsid w:val="002176CE"/>
    <w:rsid w:val="00220F21"/>
    <w:rsid w:val="00221448"/>
    <w:rsid w:val="0022248B"/>
    <w:rsid w:val="002224E1"/>
    <w:rsid w:val="00222FB6"/>
    <w:rsid w:val="00223053"/>
    <w:rsid w:val="002234C7"/>
    <w:rsid w:val="00224138"/>
    <w:rsid w:val="00224E84"/>
    <w:rsid w:val="00225876"/>
    <w:rsid w:val="0022605F"/>
    <w:rsid w:val="00226E35"/>
    <w:rsid w:val="00226E54"/>
    <w:rsid w:val="00227230"/>
    <w:rsid w:val="00227336"/>
    <w:rsid w:val="00227960"/>
    <w:rsid w:val="002279BE"/>
    <w:rsid w:val="00227B50"/>
    <w:rsid w:val="00227B92"/>
    <w:rsid w:val="002300D5"/>
    <w:rsid w:val="0023086D"/>
    <w:rsid w:val="00230C00"/>
    <w:rsid w:val="0023104F"/>
    <w:rsid w:val="00231803"/>
    <w:rsid w:val="00232435"/>
    <w:rsid w:val="00232A66"/>
    <w:rsid w:val="00232BC6"/>
    <w:rsid w:val="002343F9"/>
    <w:rsid w:val="002354AE"/>
    <w:rsid w:val="002362F2"/>
    <w:rsid w:val="002375E7"/>
    <w:rsid w:val="0024075B"/>
    <w:rsid w:val="00240D33"/>
    <w:rsid w:val="00240DFB"/>
    <w:rsid w:val="00240FBD"/>
    <w:rsid w:val="00241102"/>
    <w:rsid w:val="00241F98"/>
    <w:rsid w:val="00242AEF"/>
    <w:rsid w:val="00242FBD"/>
    <w:rsid w:val="00244D6D"/>
    <w:rsid w:val="0024523A"/>
    <w:rsid w:val="0024529B"/>
    <w:rsid w:val="00245F72"/>
    <w:rsid w:val="00246A51"/>
    <w:rsid w:val="00250C74"/>
    <w:rsid w:val="002512EF"/>
    <w:rsid w:val="00251508"/>
    <w:rsid w:val="002515B0"/>
    <w:rsid w:val="002537AA"/>
    <w:rsid w:val="002542EE"/>
    <w:rsid w:val="002551BA"/>
    <w:rsid w:val="00256AC2"/>
    <w:rsid w:val="00261141"/>
    <w:rsid w:val="00261152"/>
    <w:rsid w:val="002615C5"/>
    <w:rsid w:val="00262528"/>
    <w:rsid w:val="002635DD"/>
    <w:rsid w:val="002639D9"/>
    <w:rsid w:val="00264407"/>
    <w:rsid w:val="00267123"/>
    <w:rsid w:val="00270386"/>
    <w:rsid w:val="00270986"/>
    <w:rsid w:val="0027299C"/>
    <w:rsid w:val="00273514"/>
    <w:rsid w:val="00273A19"/>
    <w:rsid w:val="00273AA3"/>
    <w:rsid w:val="0027411A"/>
    <w:rsid w:val="0027506C"/>
    <w:rsid w:val="00276AEF"/>
    <w:rsid w:val="002778F7"/>
    <w:rsid w:val="00277EA2"/>
    <w:rsid w:val="002823FC"/>
    <w:rsid w:val="0028365C"/>
    <w:rsid w:val="0028393F"/>
    <w:rsid w:val="00283E83"/>
    <w:rsid w:val="00285FB4"/>
    <w:rsid w:val="002870D2"/>
    <w:rsid w:val="0028740C"/>
    <w:rsid w:val="00291E59"/>
    <w:rsid w:val="0029268C"/>
    <w:rsid w:val="00294B5A"/>
    <w:rsid w:val="00295D0E"/>
    <w:rsid w:val="00296DEE"/>
    <w:rsid w:val="002A01E3"/>
    <w:rsid w:val="002A0991"/>
    <w:rsid w:val="002A0F65"/>
    <w:rsid w:val="002A1868"/>
    <w:rsid w:val="002A240B"/>
    <w:rsid w:val="002A2E01"/>
    <w:rsid w:val="002A3C39"/>
    <w:rsid w:val="002A4602"/>
    <w:rsid w:val="002A4A69"/>
    <w:rsid w:val="002A56B5"/>
    <w:rsid w:val="002A57FE"/>
    <w:rsid w:val="002B01A6"/>
    <w:rsid w:val="002B02CC"/>
    <w:rsid w:val="002B0EA0"/>
    <w:rsid w:val="002B178E"/>
    <w:rsid w:val="002B1BCE"/>
    <w:rsid w:val="002B2733"/>
    <w:rsid w:val="002B406E"/>
    <w:rsid w:val="002B48CD"/>
    <w:rsid w:val="002B4E68"/>
    <w:rsid w:val="002B5046"/>
    <w:rsid w:val="002B53C3"/>
    <w:rsid w:val="002B5590"/>
    <w:rsid w:val="002B66F5"/>
    <w:rsid w:val="002B7732"/>
    <w:rsid w:val="002B7863"/>
    <w:rsid w:val="002B7964"/>
    <w:rsid w:val="002C110C"/>
    <w:rsid w:val="002C45B3"/>
    <w:rsid w:val="002D137F"/>
    <w:rsid w:val="002D252A"/>
    <w:rsid w:val="002D2CFF"/>
    <w:rsid w:val="002D34CD"/>
    <w:rsid w:val="002D48C0"/>
    <w:rsid w:val="002D4CAC"/>
    <w:rsid w:val="002D56DE"/>
    <w:rsid w:val="002D5710"/>
    <w:rsid w:val="002D68C3"/>
    <w:rsid w:val="002D700F"/>
    <w:rsid w:val="002E0237"/>
    <w:rsid w:val="002E03C5"/>
    <w:rsid w:val="002E2B27"/>
    <w:rsid w:val="002E305A"/>
    <w:rsid w:val="002E323E"/>
    <w:rsid w:val="002E36AF"/>
    <w:rsid w:val="002E3B84"/>
    <w:rsid w:val="002E3C4F"/>
    <w:rsid w:val="002E47BB"/>
    <w:rsid w:val="002E4BE7"/>
    <w:rsid w:val="002E4CED"/>
    <w:rsid w:val="002E4F80"/>
    <w:rsid w:val="002E4FBB"/>
    <w:rsid w:val="002E581E"/>
    <w:rsid w:val="002E5AD3"/>
    <w:rsid w:val="002E6BA4"/>
    <w:rsid w:val="002E6C83"/>
    <w:rsid w:val="002F172D"/>
    <w:rsid w:val="002F1C1A"/>
    <w:rsid w:val="002F249D"/>
    <w:rsid w:val="002F3CD1"/>
    <w:rsid w:val="002F3D2A"/>
    <w:rsid w:val="002F5303"/>
    <w:rsid w:val="002F55F9"/>
    <w:rsid w:val="002F7465"/>
    <w:rsid w:val="002F7CF5"/>
    <w:rsid w:val="00300DB3"/>
    <w:rsid w:val="00301753"/>
    <w:rsid w:val="003017B1"/>
    <w:rsid w:val="003018E1"/>
    <w:rsid w:val="003025D3"/>
    <w:rsid w:val="003029F8"/>
    <w:rsid w:val="00305345"/>
    <w:rsid w:val="00305BD4"/>
    <w:rsid w:val="00305F0C"/>
    <w:rsid w:val="00306B64"/>
    <w:rsid w:val="00307282"/>
    <w:rsid w:val="00307BC2"/>
    <w:rsid w:val="00307D1B"/>
    <w:rsid w:val="003106D2"/>
    <w:rsid w:val="003109A0"/>
    <w:rsid w:val="00310D38"/>
    <w:rsid w:val="003110E7"/>
    <w:rsid w:val="0031158E"/>
    <w:rsid w:val="00311BAD"/>
    <w:rsid w:val="00311D17"/>
    <w:rsid w:val="00312D1A"/>
    <w:rsid w:val="00312F45"/>
    <w:rsid w:val="003132FA"/>
    <w:rsid w:val="0031460C"/>
    <w:rsid w:val="0031466D"/>
    <w:rsid w:val="003152AA"/>
    <w:rsid w:val="0031676A"/>
    <w:rsid w:val="00316E8F"/>
    <w:rsid w:val="00317615"/>
    <w:rsid w:val="0032186B"/>
    <w:rsid w:val="003233F7"/>
    <w:rsid w:val="003244C0"/>
    <w:rsid w:val="003246CA"/>
    <w:rsid w:val="00324C4D"/>
    <w:rsid w:val="003257E5"/>
    <w:rsid w:val="003260A9"/>
    <w:rsid w:val="00326A73"/>
    <w:rsid w:val="00326D9F"/>
    <w:rsid w:val="00326E6E"/>
    <w:rsid w:val="00326FA0"/>
    <w:rsid w:val="00327825"/>
    <w:rsid w:val="003307F9"/>
    <w:rsid w:val="00330977"/>
    <w:rsid w:val="003314BB"/>
    <w:rsid w:val="00331C9B"/>
    <w:rsid w:val="00332197"/>
    <w:rsid w:val="003323DD"/>
    <w:rsid w:val="00333349"/>
    <w:rsid w:val="00333A6B"/>
    <w:rsid w:val="00333BBF"/>
    <w:rsid w:val="003348C1"/>
    <w:rsid w:val="00334C04"/>
    <w:rsid w:val="00334D9B"/>
    <w:rsid w:val="0033609F"/>
    <w:rsid w:val="0033627F"/>
    <w:rsid w:val="00336943"/>
    <w:rsid w:val="003373CA"/>
    <w:rsid w:val="003376DF"/>
    <w:rsid w:val="00340DCA"/>
    <w:rsid w:val="00341AEA"/>
    <w:rsid w:val="00341F67"/>
    <w:rsid w:val="0034330E"/>
    <w:rsid w:val="00343571"/>
    <w:rsid w:val="00345BF5"/>
    <w:rsid w:val="003476E9"/>
    <w:rsid w:val="0035112D"/>
    <w:rsid w:val="00351AD3"/>
    <w:rsid w:val="00352332"/>
    <w:rsid w:val="00352B92"/>
    <w:rsid w:val="00352DE1"/>
    <w:rsid w:val="0035319C"/>
    <w:rsid w:val="00353317"/>
    <w:rsid w:val="0035513F"/>
    <w:rsid w:val="003606CA"/>
    <w:rsid w:val="00360BBC"/>
    <w:rsid w:val="0036104B"/>
    <w:rsid w:val="0036119E"/>
    <w:rsid w:val="00362269"/>
    <w:rsid w:val="0036265E"/>
    <w:rsid w:val="00362849"/>
    <w:rsid w:val="00362A85"/>
    <w:rsid w:val="003633D4"/>
    <w:rsid w:val="003641B2"/>
    <w:rsid w:val="00364275"/>
    <w:rsid w:val="003642CF"/>
    <w:rsid w:val="003655E1"/>
    <w:rsid w:val="00365A6C"/>
    <w:rsid w:val="0036696F"/>
    <w:rsid w:val="003673C4"/>
    <w:rsid w:val="003705F3"/>
    <w:rsid w:val="00370847"/>
    <w:rsid w:val="00370D24"/>
    <w:rsid w:val="00371063"/>
    <w:rsid w:val="003712D5"/>
    <w:rsid w:val="00371CA2"/>
    <w:rsid w:val="003723B4"/>
    <w:rsid w:val="00372810"/>
    <w:rsid w:val="00372B35"/>
    <w:rsid w:val="00372CA7"/>
    <w:rsid w:val="0037431A"/>
    <w:rsid w:val="003748FA"/>
    <w:rsid w:val="00375620"/>
    <w:rsid w:val="0037581C"/>
    <w:rsid w:val="00376180"/>
    <w:rsid w:val="00376999"/>
    <w:rsid w:val="00376BC4"/>
    <w:rsid w:val="00377276"/>
    <w:rsid w:val="003772F8"/>
    <w:rsid w:val="00377424"/>
    <w:rsid w:val="003774DD"/>
    <w:rsid w:val="00380A3B"/>
    <w:rsid w:val="0038100A"/>
    <w:rsid w:val="003816CB"/>
    <w:rsid w:val="00382811"/>
    <w:rsid w:val="0038705E"/>
    <w:rsid w:val="0038754F"/>
    <w:rsid w:val="00387D8B"/>
    <w:rsid w:val="00390632"/>
    <w:rsid w:val="00391DF7"/>
    <w:rsid w:val="0039492D"/>
    <w:rsid w:val="00394942"/>
    <w:rsid w:val="003949F3"/>
    <w:rsid w:val="00395FD7"/>
    <w:rsid w:val="00397450"/>
    <w:rsid w:val="003A04F2"/>
    <w:rsid w:val="003A2A13"/>
    <w:rsid w:val="003A3A01"/>
    <w:rsid w:val="003A524D"/>
    <w:rsid w:val="003A5C6C"/>
    <w:rsid w:val="003A6E31"/>
    <w:rsid w:val="003B0216"/>
    <w:rsid w:val="003B06C2"/>
    <w:rsid w:val="003B13D1"/>
    <w:rsid w:val="003B2F07"/>
    <w:rsid w:val="003B2F93"/>
    <w:rsid w:val="003B33F7"/>
    <w:rsid w:val="003B4C85"/>
    <w:rsid w:val="003B5A10"/>
    <w:rsid w:val="003B7599"/>
    <w:rsid w:val="003B7FD3"/>
    <w:rsid w:val="003C0E10"/>
    <w:rsid w:val="003C1899"/>
    <w:rsid w:val="003C1A34"/>
    <w:rsid w:val="003C1D3D"/>
    <w:rsid w:val="003C2B6A"/>
    <w:rsid w:val="003C3B83"/>
    <w:rsid w:val="003C3F5D"/>
    <w:rsid w:val="003C427E"/>
    <w:rsid w:val="003C4865"/>
    <w:rsid w:val="003C4868"/>
    <w:rsid w:val="003C4911"/>
    <w:rsid w:val="003C4B2D"/>
    <w:rsid w:val="003C5226"/>
    <w:rsid w:val="003C5BCA"/>
    <w:rsid w:val="003C5CEA"/>
    <w:rsid w:val="003C628F"/>
    <w:rsid w:val="003C64AD"/>
    <w:rsid w:val="003C69D5"/>
    <w:rsid w:val="003C6E52"/>
    <w:rsid w:val="003D1F86"/>
    <w:rsid w:val="003D2F71"/>
    <w:rsid w:val="003D2F96"/>
    <w:rsid w:val="003D3107"/>
    <w:rsid w:val="003D3F27"/>
    <w:rsid w:val="003D468E"/>
    <w:rsid w:val="003D569F"/>
    <w:rsid w:val="003D6CE6"/>
    <w:rsid w:val="003D6DAC"/>
    <w:rsid w:val="003E046A"/>
    <w:rsid w:val="003E2A5E"/>
    <w:rsid w:val="003E2AB9"/>
    <w:rsid w:val="003E3032"/>
    <w:rsid w:val="003E33C7"/>
    <w:rsid w:val="003E52F3"/>
    <w:rsid w:val="003E5405"/>
    <w:rsid w:val="003E57DF"/>
    <w:rsid w:val="003E5A23"/>
    <w:rsid w:val="003E5C7C"/>
    <w:rsid w:val="003E60F5"/>
    <w:rsid w:val="003E7ED4"/>
    <w:rsid w:val="003F0115"/>
    <w:rsid w:val="003F14AC"/>
    <w:rsid w:val="003F16F1"/>
    <w:rsid w:val="003F185F"/>
    <w:rsid w:val="003F1DBA"/>
    <w:rsid w:val="003F1DCF"/>
    <w:rsid w:val="003F4765"/>
    <w:rsid w:val="003F54F8"/>
    <w:rsid w:val="003F5AEA"/>
    <w:rsid w:val="003F65A6"/>
    <w:rsid w:val="003F7716"/>
    <w:rsid w:val="003F7CE9"/>
    <w:rsid w:val="00402D08"/>
    <w:rsid w:val="00402EF6"/>
    <w:rsid w:val="00403BB7"/>
    <w:rsid w:val="0040516B"/>
    <w:rsid w:val="00406C2D"/>
    <w:rsid w:val="004107D6"/>
    <w:rsid w:val="00410E67"/>
    <w:rsid w:val="00411131"/>
    <w:rsid w:val="004114DA"/>
    <w:rsid w:val="0041187D"/>
    <w:rsid w:val="00412197"/>
    <w:rsid w:val="0041425B"/>
    <w:rsid w:val="00414563"/>
    <w:rsid w:val="004160F3"/>
    <w:rsid w:val="0041626B"/>
    <w:rsid w:val="004164CC"/>
    <w:rsid w:val="004165DF"/>
    <w:rsid w:val="004167C1"/>
    <w:rsid w:val="00416CB2"/>
    <w:rsid w:val="00416D4C"/>
    <w:rsid w:val="00417A01"/>
    <w:rsid w:val="00417B62"/>
    <w:rsid w:val="0042060E"/>
    <w:rsid w:val="004208CE"/>
    <w:rsid w:val="00421658"/>
    <w:rsid w:val="0042196F"/>
    <w:rsid w:val="00423551"/>
    <w:rsid w:val="00423F1B"/>
    <w:rsid w:val="00424BB3"/>
    <w:rsid w:val="00425B29"/>
    <w:rsid w:val="00426168"/>
    <w:rsid w:val="00426C62"/>
    <w:rsid w:val="00427514"/>
    <w:rsid w:val="0042772B"/>
    <w:rsid w:val="0043139D"/>
    <w:rsid w:val="0043148E"/>
    <w:rsid w:val="0043172D"/>
    <w:rsid w:val="00431C38"/>
    <w:rsid w:val="00432250"/>
    <w:rsid w:val="004328A0"/>
    <w:rsid w:val="00432D3F"/>
    <w:rsid w:val="00433441"/>
    <w:rsid w:val="00434E97"/>
    <w:rsid w:val="00435214"/>
    <w:rsid w:val="00435561"/>
    <w:rsid w:val="00435D07"/>
    <w:rsid w:val="00436948"/>
    <w:rsid w:val="0043737C"/>
    <w:rsid w:val="00437456"/>
    <w:rsid w:val="0044009C"/>
    <w:rsid w:val="004415DB"/>
    <w:rsid w:val="00441A12"/>
    <w:rsid w:val="00442348"/>
    <w:rsid w:val="00442A6C"/>
    <w:rsid w:val="0044305F"/>
    <w:rsid w:val="004435BA"/>
    <w:rsid w:val="00444190"/>
    <w:rsid w:val="00445A40"/>
    <w:rsid w:val="00446B67"/>
    <w:rsid w:val="00450657"/>
    <w:rsid w:val="00450D21"/>
    <w:rsid w:val="004512F0"/>
    <w:rsid w:val="00452CC8"/>
    <w:rsid w:val="00453C76"/>
    <w:rsid w:val="00453CF7"/>
    <w:rsid w:val="00454DD4"/>
    <w:rsid w:val="004561FF"/>
    <w:rsid w:val="00456287"/>
    <w:rsid w:val="0045656B"/>
    <w:rsid w:val="00456C22"/>
    <w:rsid w:val="004607CE"/>
    <w:rsid w:val="0046140F"/>
    <w:rsid w:val="00464645"/>
    <w:rsid w:val="00464B94"/>
    <w:rsid w:val="004705AF"/>
    <w:rsid w:val="00470B4F"/>
    <w:rsid w:val="00471652"/>
    <w:rsid w:val="00471A13"/>
    <w:rsid w:val="00471B63"/>
    <w:rsid w:val="00472135"/>
    <w:rsid w:val="0047305E"/>
    <w:rsid w:val="00473617"/>
    <w:rsid w:val="00474DD0"/>
    <w:rsid w:val="00475832"/>
    <w:rsid w:val="00476386"/>
    <w:rsid w:val="004774A2"/>
    <w:rsid w:val="00477C52"/>
    <w:rsid w:val="00477F90"/>
    <w:rsid w:val="00482E0F"/>
    <w:rsid w:val="0048344D"/>
    <w:rsid w:val="004836E0"/>
    <w:rsid w:val="00484382"/>
    <w:rsid w:val="00484DD3"/>
    <w:rsid w:val="0048557D"/>
    <w:rsid w:val="00485801"/>
    <w:rsid w:val="00485EC1"/>
    <w:rsid w:val="00485EF2"/>
    <w:rsid w:val="0048634C"/>
    <w:rsid w:val="00486A46"/>
    <w:rsid w:val="00486D71"/>
    <w:rsid w:val="00487A8E"/>
    <w:rsid w:val="00491233"/>
    <w:rsid w:val="004915DF"/>
    <w:rsid w:val="004918B5"/>
    <w:rsid w:val="00491A0C"/>
    <w:rsid w:val="00491F01"/>
    <w:rsid w:val="004956C3"/>
    <w:rsid w:val="00495761"/>
    <w:rsid w:val="004959D7"/>
    <w:rsid w:val="004971F0"/>
    <w:rsid w:val="00497AD6"/>
    <w:rsid w:val="004A0FDB"/>
    <w:rsid w:val="004A1029"/>
    <w:rsid w:val="004A132B"/>
    <w:rsid w:val="004A14E7"/>
    <w:rsid w:val="004A1683"/>
    <w:rsid w:val="004A1DD2"/>
    <w:rsid w:val="004A318D"/>
    <w:rsid w:val="004A3257"/>
    <w:rsid w:val="004A4198"/>
    <w:rsid w:val="004A4547"/>
    <w:rsid w:val="004A6B62"/>
    <w:rsid w:val="004B15B9"/>
    <w:rsid w:val="004B16A9"/>
    <w:rsid w:val="004B3ED6"/>
    <w:rsid w:val="004B5189"/>
    <w:rsid w:val="004B5E0A"/>
    <w:rsid w:val="004B61DD"/>
    <w:rsid w:val="004B6AC1"/>
    <w:rsid w:val="004C0EAE"/>
    <w:rsid w:val="004C1A56"/>
    <w:rsid w:val="004C1F60"/>
    <w:rsid w:val="004C20E7"/>
    <w:rsid w:val="004C2656"/>
    <w:rsid w:val="004C2812"/>
    <w:rsid w:val="004C2E60"/>
    <w:rsid w:val="004C6D05"/>
    <w:rsid w:val="004C7555"/>
    <w:rsid w:val="004C79BF"/>
    <w:rsid w:val="004D0EA8"/>
    <w:rsid w:val="004D189F"/>
    <w:rsid w:val="004D3473"/>
    <w:rsid w:val="004D3F2A"/>
    <w:rsid w:val="004D409B"/>
    <w:rsid w:val="004D41B7"/>
    <w:rsid w:val="004D423F"/>
    <w:rsid w:val="004D4695"/>
    <w:rsid w:val="004D49E8"/>
    <w:rsid w:val="004D4BDD"/>
    <w:rsid w:val="004D4E83"/>
    <w:rsid w:val="004D52FA"/>
    <w:rsid w:val="004D55CF"/>
    <w:rsid w:val="004D62E0"/>
    <w:rsid w:val="004D6665"/>
    <w:rsid w:val="004D679E"/>
    <w:rsid w:val="004D684F"/>
    <w:rsid w:val="004D6CB7"/>
    <w:rsid w:val="004D7345"/>
    <w:rsid w:val="004D78FF"/>
    <w:rsid w:val="004D7ADD"/>
    <w:rsid w:val="004D7B8E"/>
    <w:rsid w:val="004D7C52"/>
    <w:rsid w:val="004D7ECC"/>
    <w:rsid w:val="004E0B13"/>
    <w:rsid w:val="004E0C9D"/>
    <w:rsid w:val="004E16C3"/>
    <w:rsid w:val="004E25A4"/>
    <w:rsid w:val="004E2AE8"/>
    <w:rsid w:val="004E2E3F"/>
    <w:rsid w:val="004E35D6"/>
    <w:rsid w:val="004E38A9"/>
    <w:rsid w:val="004E39EB"/>
    <w:rsid w:val="004E3B2A"/>
    <w:rsid w:val="004E3D6A"/>
    <w:rsid w:val="004E5587"/>
    <w:rsid w:val="004E588C"/>
    <w:rsid w:val="004E62E2"/>
    <w:rsid w:val="004E67CA"/>
    <w:rsid w:val="004E7665"/>
    <w:rsid w:val="004F09A8"/>
    <w:rsid w:val="004F1003"/>
    <w:rsid w:val="004F1511"/>
    <w:rsid w:val="004F16B4"/>
    <w:rsid w:val="004F367F"/>
    <w:rsid w:val="004F3E48"/>
    <w:rsid w:val="004F3EB3"/>
    <w:rsid w:val="004F5AE7"/>
    <w:rsid w:val="004F6474"/>
    <w:rsid w:val="004F6B04"/>
    <w:rsid w:val="004F7DC3"/>
    <w:rsid w:val="00500895"/>
    <w:rsid w:val="005010B4"/>
    <w:rsid w:val="00501893"/>
    <w:rsid w:val="00501B8C"/>
    <w:rsid w:val="00501F17"/>
    <w:rsid w:val="00503544"/>
    <w:rsid w:val="0050369B"/>
    <w:rsid w:val="00504743"/>
    <w:rsid w:val="00504A6E"/>
    <w:rsid w:val="0050754B"/>
    <w:rsid w:val="00511229"/>
    <w:rsid w:val="00511362"/>
    <w:rsid w:val="0051174C"/>
    <w:rsid w:val="00511908"/>
    <w:rsid w:val="00512421"/>
    <w:rsid w:val="00513383"/>
    <w:rsid w:val="00513498"/>
    <w:rsid w:val="005136CC"/>
    <w:rsid w:val="0051407F"/>
    <w:rsid w:val="0051432E"/>
    <w:rsid w:val="00515F7F"/>
    <w:rsid w:val="0051658B"/>
    <w:rsid w:val="00517059"/>
    <w:rsid w:val="00517CE6"/>
    <w:rsid w:val="0052000B"/>
    <w:rsid w:val="00520759"/>
    <w:rsid w:val="00520828"/>
    <w:rsid w:val="00521BC8"/>
    <w:rsid w:val="00522456"/>
    <w:rsid w:val="005229BF"/>
    <w:rsid w:val="00522D67"/>
    <w:rsid w:val="00525693"/>
    <w:rsid w:val="00525846"/>
    <w:rsid w:val="0052599C"/>
    <w:rsid w:val="00526342"/>
    <w:rsid w:val="00530E6E"/>
    <w:rsid w:val="00531091"/>
    <w:rsid w:val="00531E07"/>
    <w:rsid w:val="00532249"/>
    <w:rsid w:val="005336CB"/>
    <w:rsid w:val="00534ACF"/>
    <w:rsid w:val="005354EB"/>
    <w:rsid w:val="00536841"/>
    <w:rsid w:val="00536B6E"/>
    <w:rsid w:val="00536FC1"/>
    <w:rsid w:val="0053704E"/>
    <w:rsid w:val="0053710F"/>
    <w:rsid w:val="005377DD"/>
    <w:rsid w:val="00537C2A"/>
    <w:rsid w:val="005403CF"/>
    <w:rsid w:val="005407CD"/>
    <w:rsid w:val="00540C1F"/>
    <w:rsid w:val="00541A45"/>
    <w:rsid w:val="0054205F"/>
    <w:rsid w:val="005423AC"/>
    <w:rsid w:val="005430EE"/>
    <w:rsid w:val="00544F61"/>
    <w:rsid w:val="005477C8"/>
    <w:rsid w:val="00547991"/>
    <w:rsid w:val="00547B98"/>
    <w:rsid w:val="00550E14"/>
    <w:rsid w:val="00551E92"/>
    <w:rsid w:val="00552DEB"/>
    <w:rsid w:val="0055476C"/>
    <w:rsid w:val="00555339"/>
    <w:rsid w:val="00555728"/>
    <w:rsid w:val="0055701F"/>
    <w:rsid w:val="00557480"/>
    <w:rsid w:val="00560A83"/>
    <w:rsid w:val="00560DB2"/>
    <w:rsid w:val="00561D90"/>
    <w:rsid w:val="005623F6"/>
    <w:rsid w:val="00562ABC"/>
    <w:rsid w:val="0056320E"/>
    <w:rsid w:val="00563A06"/>
    <w:rsid w:val="0056432A"/>
    <w:rsid w:val="00564960"/>
    <w:rsid w:val="00564ED7"/>
    <w:rsid w:val="005660CB"/>
    <w:rsid w:val="00566C5B"/>
    <w:rsid w:val="00567C8A"/>
    <w:rsid w:val="00571515"/>
    <w:rsid w:val="00572FA9"/>
    <w:rsid w:val="00573C40"/>
    <w:rsid w:val="00574F43"/>
    <w:rsid w:val="00576644"/>
    <w:rsid w:val="005767FD"/>
    <w:rsid w:val="00576D21"/>
    <w:rsid w:val="005808CB"/>
    <w:rsid w:val="005809CD"/>
    <w:rsid w:val="00581AC4"/>
    <w:rsid w:val="005837B6"/>
    <w:rsid w:val="005840B9"/>
    <w:rsid w:val="005846B6"/>
    <w:rsid w:val="00584C20"/>
    <w:rsid w:val="00587BE3"/>
    <w:rsid w:val="00590DC6"/>
    <w:rsid w:val="00591219"/>
    <w:rsid w:val="00591B8A"/>
    <w:rsid w:val="0059212A"/>
    <w:rsid w:val="00593645"/>
    <w:rsid w:val="0059634D"/>
    <w:rsid w:val="005A01E7"/>
    <w:rsid w:val="005A28AD"/>
    <w:rsid w:val="005A2915"/>
    <w:rsid w:val="005A2D76"/>
    <w:rsid w:val="005A2E29"/>
    <w:rsid w:val="005A3699"/>
    <w:rsid w:val="005A52E0"/>
    <w:rsid w:val="005A5F79"/>
    <w:rsid w:val="005A67FE"/>
    <w:rsid w:val="005A732E"/>
    <w:rsid w:val="005A75C4"/>
    <w:rsid w:val="005A7D88"/>
    <w:rsid w:val="005B0EF1"/>
    <w:rsid w:val="005B12C4"/>
    <w:rsid w:val="005B1EAB"/>
    <w:rsid w:val="005B32AC"/>
    <w:rsid w:val="005B3952"/>
    <w:rsid w:val="005B3D33"/>
    <w:rsid w:val="005B54F3"/>
    <w:rsid w:val="005B62D6"/>
    <w:rsid w:val="005B7978"/>
    <w:rsid w:val="005C0281"/>
    <w:rsid w:val="005C23C8"/>
    <w:rsid w:val="005C3C82"/>
    <w:rsid w:val="005C5ACE"/>
    <w:rsid w:val="005C62EF"/>
    <w:rsid w:val="005C6A1D"/>
    <w:rsid w:val="005C70FB"/>
    <w:rsid w:val="005C7C52"/>
    <w:rsid w:val="005D0030"/>
    <w:rsid w:val="005D172C"/>
    <w:rsid w:val="005D1D3E"/>
    <w:rsid w:val="005D3581"/>
    <w:rsid w:val="005D38A3"/>
    <w:rsid w:val="005D4179"/>
    <w:rsid w:val="005D427C"/>
    <w:rsid w:val="005D4DAA"/>
    <w:rsid w:val="005D575D"/>
    <w:rsid w:val="005D586F"/>
    <w:rsid w:val="005D6623"/>
    <w:rsid w:val="005D7A85"/>
    <w:rsid w:val="005E026B"/>
    <w:rsid w:val="005E11EF"/>
    <w:rsid w:val="005E15DC"/>
    <w:rsid w:val="005E316C"/>
    <w:rsid w:val="005E42DE"/>
    <w:rsid w:val="005E4E96"/>
    <w:rsid w:val="005E5071"/>
    <w:rsid w:val="005E5533"/>
    <w:rsid w:val="005E7651"/>
    <w:rsid w:val="005F07DA"/>
    <w:rsid w:val="005F1091"/>
    <w:rsid w:val="005F2C4E"/>
    <w:rsid w:val="005F404E"/>
    <w:rsid w:val="005F4EB3"/>
    <w:rsid w:val="005F5441"/>
    <w:rsid w:val="005F5F68"/>
    <w:rsid w:val="005F6396"/>
    <w:rsid w:val="005F6A84"/>
    <w:rsid w:val="005F7267"/>
    <w:rsid w:val="005F7525"/>
    <w:rsid w:val="00600C62"/>
    <w:rsid w:val="00601AEE"/>
    <w:rsid w:val="00601D5A"/>
    <w:rsid w:val="00603FA5"/>
    <w:rsid w:val="00604BA8"/>
    <w:rsid w:val="006052E9"/>
    <w:rsid w:val="00605872"/>
    <w:rsid w:val="00605A2A"/>
    <w:rsid w:val="00606C6C"/>
    <w:rsid w:val="006072B7"/>
    <w:rsid w:val="00610645"/>
    <w:rsid w:val="0061213E"/>
    <w:rsid w:val="00614594"/>
    <w:rsid w:val="0061522E"/>
    <w:rsid w:val="006160AB"/>
    <w:rsid w:val="00616817"/>
    <w:rsid w:val="00616967"/>
    <w:rsid w:val="00616BDE"/>
    <w:rsid w:val="00617099"/>
    <w:rsid w:val="00617664"/>
    <w:rsid w:val="00617D24"/>
    <w:rsid w:val="00617F40"/>
    <w:rsid w:val="006203EF"/>
    <w:rsid w:val="00621EAD"/>
    <w:rsid w:val="00622821"/>
    <w:rsid w:val="00623466"/>
    <w:rsid w:val="0062459B"/>
    <w:rsid w:val="0062532D"/>
    <w:rsid w:val="006258CB"/>
    <w:rsid w:val="00625C35"/>
    <w:rsid w:val="00625C3B"/>
    <w:rsid w:val="00626DF9"/>
    <w:rsid w:val="00626E70"/>
    <w:rsid w:val="00627D65"/>
    <w:rsid w:val="00627D6A"/>
    <w:rsid w:val="006314E7"/>
    <w:rsid w:val="0063187E"/>
    <w:rsid w:val="00631A9F"/>
    <w:rsid w:val="0063273C"/>
    <w:rsid w:val="006342D6"/>
    <w:rsid w:val="006346AA"/>
    <w:rsid w:val="00634EE7"/>
    <w:rsid w:val="00635248"/>
    <w:rsid w:val="0063581B"/>
    <w:rsid w:val="00635D59"/>
    <w:rsid w:val="00637DFE"/>
    <w:rsid w:val="00637E44"/>
    <w:rsid w:val="00640810"/>
    <w:rsid w:val="00640AFD"/>
    <w:rsid w:val="00642073"/>
    <w:rsid w:val="006425B5"/>
    <w:rsid w:val="00642C1E"/>
    <w:rsid w:val="00644E7B"/>
    <w:rsid w:val="006469B8"/>
    <w:rsid w:val="0065089D"/>
    <w:rsid w:val="00650909"/>
    <w:rsid w:val="00650CEB"/>
    <w:rsid w:val="00651754"/>
    <w:rsid w:val="006520EB"/>
    <w:rsid w:val="0065350A"/>
    <w:rsid w:val="00653A1B"/>
    <w:rsid w:val="0065405B"/>
    <w:rsid w:val="00654788"/>
    <w:rsid w:val="00656155"/>
    <w:rsid w:val="0066250C"/>
    <w:rsid w:val="00662A14"/>
    <w:rsid w:val="00662BAC"/>
    <w:rsid w:val="00663770"/>
    <w:rsid w:val="006637D8"/>
    <w:rsid w:val="00663C27"/>
    <w:rsid w:val="006649E8"/>
    <w:rsid w:val="00665172"/>
    <w:rsid w:val="0066553F"/>
    <w:rsid w:val="006673A8"/>
    <w:rsid w:val="006677F7"/>
    <w:rsid w:val="0067049B"/>
    <w:rsid w:val="00670575"/>
    <w:rsid w:val="006708E4"/>
    <w:rsid w:val="00670DAE"/>
    <w:rsid w:val="0067121C"/>
    <w:rsid w:val="006713CE"/>
    <w:rsid w:val="0067174A"/>
    <w:rsid w:val="00671938"/>
    <w:rsid w:val="00671ED4"/>
    <w:rsid w:val="006727AF"/>
    <w:rsid w:val="00672E74"/>
    <w:rsid w:val="00673562"/>
    <w:rsid w:val="00673747"/>
    <w:rsid w:val="00673893"/>
    <w:rsid w:val="00673F15"/>
    <w:rsid w:val="00673F26"/>
    <w:rsid w:val="00674CEB"/>
    <w:rsid w:val="006750C2"/>
    <w:rsid w:val="006769D1"/>
    <w:rsid w:val="00677173"/>
    <w:rsid w:val="006778FD"/>
    <w:rsid w:val="00680023"/>
    <w:rsid w:val="00680478"/>
    <w:rsid w:val="0068057D"/>
    <w:rsid w:val="0068092F"/>
    <w:rsid w:val="00681DCA"/>
    <w:rsid w:val="0068262F"/>
    <w:rsid w:val="00682BF4"/>
    <w:rsid w:val="0068307A"/>
    <w:rsid w:val="00684402"/>
    <w:rsid w:val="006856F2"/>
    <w:rsid w:val="00686BAD"/>
    <w:rsid w:val="00687B2F"/>
    <w:rsid w:val="00690383"/>
    <w:rsid w:val="00690F07"/>
    <w:rsid w:val="00691277"/>
    <w:rsid w:val="006912EF"/>
    <w:rsid w:val="00692994"/>
    <w:rsid w:val="00693438"/>
    <w:rsid w:val="00693A9E"/>
    <w:rsid w:val="00694BBA"/>
    <w:rsid w:val="00695D11"/>
    <w:rsid w:val="006968F0"/>
    <w:rsid w:val="00696DF4"/>
    <w:rsid w:val="0069780B"/>
    <w:rsid w:val="006A003E"/>
    <w:rsid w:val="006A1D3F"/>
    <w:rsid w:val="006A261F"/>
    <w:rsid w:val="006A2AA4"/>
    <w:rsid w:val="006A30B6"/>
    <w:rsid w:val="006A3FC2"/>
    <w:rsid w:val="006A4720"/>
    <w:rsid w:val="006A4C71"/>
    <w:rsid w:val="006A4E2C"/>
    <w:rsid w:val="006A50E7"/>
    <w:rsid w:val="006A5866"/>
    <w:rsid w:val="006A5D0F"/>
    <w:rsid w:val="006A645F"/>
    <w:rsid w:val="006A6E5C"/>
    <w:rsid w:val="006A73B3"/>
    <w:rsid w:val="006B013A"/>
    <w:rsid w:val="006B184A"/>
    <w:rsid w:val="006B3BB9"/>
    <w:rsid w:val="006B4C8E"/>
    <w:rsid w:val="006B5751"/>
    <w:rsid w:val="006B5CEC"/>
    <w:rsid w:val="006B7149"/>
    <w:rsid w:val="006B78D7"/>
    <w:rsid w:val="006C07F7"/>
    <w:rsid w:val="006C0AD3"/>
    <w:rsid w:val="006C1E24"/>
    <w:rsid w:val="006C32DB"/>
    <w:rsid w:val="006C3360"/>
    <w:rsid w:val="006C3D0C"/>
    <w:rsid w:val="006C5BC7"/>
    <w:rsid w:val="006C6B67"/>
    <w:rsid w:val="006C7469"/>
    <w:rsid w:val="006C74CC"/>
    <w:rsid w:val="006C771F"/>
    <w:rsid w:val="006C7A34"/>
    <w:rsid w:val="006D0F85"/>
    <w:rsid w:val="006D63CD"/>
    <w:rsid w:val="006D6EBB"/>
    <w:rsid w:val="006D724B"/>
    <w:rsid w:val="006E00D5"/>
    <w:rsid w:val="006E031A"/>
    <w:rsid w:val="006E08A4"/>
    <w:rsid w:val="006E0DB9"/>
    <w:rsid w:val="006E304D"/>
    <w:rsid w:val="006E4F5D"/>
    <w:rsid w:val="006E743D"/>
    <w:rsid w:val="006F004B"/>
    <w:rsid w:val="006F04FD"/>
    <w:rsid w:val="006F077C"/>
    <w:rsid w:val="006F124D"/>
    <w:rsid w:val="006F1735"/>
    <w:rsid w:val="006F1F04"/>
    <w:rsid w:val="006F257F"/>
    <w:rsid w:val="006F4A8D"/>
    <w:rsid w:val="006F5BA9"/>
    <w:rsid w:val="006F659C"/>
    <w:rsid w:val="006F69AE"/>
    <w:rsid w:val="006F7411"/>
    <w:rsid w:val="006F7563"/>
    <w:rsid w:val="006F7AE0"/>
    <w:rsid w:val="00700797"/>
    <w:rsid w:val="0070097A"/>
    <w:rsid w:val="0070153A"/>
    <w:rsid w:val="0070181C"/>
    <w:rsid w:val="007021B6"/>
    <w:rsid w:val="007027E6"/>
    <w:rsid w:val="0070371D"/>
    <w:rsid w:val="0070395B"/>
    <w:rsid w:val="00704626"/>
    <w:rsid w:val="00706206"/>
    <w:rsid w:val="0070656B"/>
    <w:rsid w:val="00706A12"/>
    <w:rsid w:val="00707417"/>
    <w:rsid w:val="00707911"/>
    <w:rsid w:val="00707B0C"/>
    <w:rsid w:val="00707C36"/>
    <w:rsid w:val="007100B2"/>
    <w:rsid w:val="0071075B"/>
    <w:rsid w:val="007109AD"/>
    <w:rsid w:val="00710E3F"/>
    <w:rsid w:val="00711BC8"/>
    <w:rsid w:val="0071366A"/>
    <w:rsid w:val="00713937"/>
    <w:rsid w:val="00714B45"/>
    <w:rsid w:val="00714E9D"/>
    <w:rsid w:val="0071596C"/>
    <w:rsid w:val="007160E1"/>
    <w:rsid w:val="0071688C"/>
    <w:rsid w:val="007178D8"/>
    <w:rsid w:val="00720510"/>
    <w:rsid w:val="00720700"/>
    <w:rsid w:val="00721D5B"/>
    <w:rsid w:val="00722535"/>
    <w:rsid w:val="00722C67"/>
    <w:rsid w:val="00722D82"/>
    <w:rsid w:val="00722FCD"/>
    <w:rsid w:val="00724224"/>
    <w:rsid w:val="00726A40"/>
    <w:rsid w:val="00726F80"/>
    <w:rsid w:val="00727B1F"/>
    <w:rsid w:val="00727E93"/>
    <w:rsid w:val="007304E4"/>
    <w:rsid w:val="00731E8F"/>
    <w:rsid w:val="00733F99"/>
    <w:rsid w:val="00734011"/>
    <w:rsid w:val="007343F1"/>
    <w:rsid w:val="00735296"/>
    <w:rsid w:val="00735682"/>
    <w:rsid w:val="00735A36"/>
    <w:rsid w:val="007366E9"/>
    <w:rsid w:val="00737B50"/>
    <w:rsid w:val="00737C37"/>
    <w:rsid w:val="007405D7"/>
    <w:rsid w:val="00741770"/>
    <w:rsid w:val="00742B90"/>
    <w:rsid w:val="00742BE4"/>
    <w:rsid w:val="007458AA"/>
    <w:rsid w:val="00745C18"/>
    <w:rsid w:val="0074633C"/>
    <w:rsid w:val="0074741C"/>
    <w:rsid w:val="00747AD0"/>
    <w:rsid w:val="00750E7D"/>
    <w:rsid w:val="00752944"/>
    <w:rsid w:val="007540B1"/>
    <w:rsid w:val="007563BD"/>
    <w:rsid w:val="00756A21"/>
    <w:rsid w:val="00756BD0"/>
    <w:rsid w:val="00756CA8"/>
    <w:rsid w:val="007571A6"/>
    <w:rsid w:val="007574A7"/>
    <w:rsid w:val="00757872"/>
    <w:rsid w:val="007605C8"/>
    <w:rsid w:val="007608F0"/>
    <w:rsid w:val="00760AA9"/>
    <w:rsid w:val="007626F0"/>
    <w:rsid w:val="00762B25"/>
    <w:rsid w:val="0076374F"/>
    <w:rsid w:val="007648A3"/>
    <w:rsid w:val="00765217"/>
    <w:rsid w:val="0076605E"/>
    <w:rsid w:val="007673E9"/>
    <w:rsid w:val="00770CD7"/>
    <w:rsid w:val="00771CB3"/>
    <w:rsid w:val="00774247"/>
    <w:rsid w:val="00775796"/>
    <w:rsid w:val="0077764D"/>
    <w:rsid w:val="007806EB"/>
    <w:rsid w:val="0078080F"/>
    <w:rsid w:val="007809D1"/>
    <w:rsid w:val="00780C0A"/>
    <w:rsid w:val="00780CC3"/>
    <w:rsid w:val="00780F47"/>
    <w:rsid w:val="00784D20"/>
    <w:rsid w:val="00784DA4"/>
    <w:rsid w:val="007877C5"/>
    <w:rsid w:val="00787A0D"/>
    <w:rsid w:val="00790AE8"/>
    <w:rsid w:val="00791F63"/>
    <w:rsid w:val="00795629"/>
    <w:rsid w:val="00797181"/>
    <w:rsid w:val="007A08F7"/>
    <w:rsid w:val="007A0C40"/>
    <w:rsid w:val="007A1496"/>
    <w:rsid w:val="007A16EF"/>
    <w:rsid w:val="007A1FC3"/>
    <w:rsid w:val="007A3249"/>
    <w:rsid w:val="007A3503"/>
    <w:rsid w:val="007A3DC5"/>
    <w:rsid w:val="007A4760"/>
    <w:rsid w:val="007A52AC"/>
    <w:rsid w:val="007A60E8"/>
    <w:rsid w:val="007A6440"/>
    <w:rsid w:val="007A670C"/>
    <w:rsid w:val="007A68E4"/>
    <w:rsid w:val="007A6E69"/>
    <w:rsid w:val="007A7899"/>
    <w:rsid w:val="007B0DAA"/>
    <w:rsid w:val="007B0F35"/>
    <w:rsid w:val="007B147B"/>
    <w:rsid w:val="007B17C6"/>
    <w:rsid w:val="007B30A5"/>
    <w:rsid w:val="007B4557"/>
    <w:rsid w:val="007B477D"/>
    <w:rsid w:val="007B4CA7"/>
    <w:rsid w:val="007B50CB"/>
    <w:rsid w:val="007B53B5"/>
    <w:rsid w:val="007B68C0"/>
    <w:rsid w:val="007B722C"/>
    <w:rsid w:val="007B7F44"/>
    <w:rsid w:val="007C1B8F"/>
    <w:rsid w:val="007C2184"/>
    <w:rsid w:val="007C7941"/>
    <w:rsid w:val="007D0A21"/>
    <w:rsid w:val="007D0A9A"/>
    <w:rsid w:val="007D1350"/>
    <w:rsid w:val="007D3B10"/>
    <w:rsid w:val="007D3F01"/>
    <w:rsid w:val="007D4D8A"/>
    <w:rsid w:val="007D519C"/>
    <w:rsid w:val="007D6EA9"/>
    <w:rsid w:val="007E0352"/>
    <w:rsid w:val="007E043D"/>
    <w:rsid w:val="007E10E9"/>
    <w:rsid w:val="007E2B03"/>
    <w:rsid w:val="007E3B4F"/>
    <w:rsid w:val="007E4376"/>
    <w:rsid w:val="007E7D92"/>
    <w:rsid w:val="007E7DEA"/>
    <w:rsid w:val="007E7E85"/>
    <w:rsid w:val="007F0F22"/>
    <w:rsid w:val="007F281D"/>
    <w:rsid w:val="007F2CD8"/>
    <w:rsid w:val="007F3BF6"/>
    <w:rsid w:val="007F3CFF"/>
    <w:rsid w:val="007F7E03"/>
    <w:rsid w:val="008003F4"/>
    <w:rsid w:val="00800D32"/>
    <w:rsid w:val="00801152"/>
    <w:rsid w:val="008021EF"/>
    <w:rsid w:val="008028FE"/>
    <w:rsid w:val="008029F6"/>
    <w:rsid w:val="00803061"/>
    <w:rsid w:val="0080375D"/>
    <w:rsid w:val="00804B24"/>
    <w:rsid w:val="008052BC"/>
    <w:rsid w:val="008060B8"/>
    <w:rsid w:val="00807BBC"/>
    <w:rsid w:val="00807F6D"/>
    <w:rsid w:val="00810153"/>
    <w:rsid w:val="00810F00"/>
    <w:rsid w:val="0081281B"/>
    <w:rsid w:val="00812871"/>
    <w:rsid w:val="00812C04"/>
    <w:rsid w:val="00813BB5"/>
    <w:rsid w:val="008141F8"/>
    <w:rsid w:val="0081426B"/>
    <w:rsid w:val="008175BD"/>
    <w:rsid w:val="00817BD7"/>
    <w:rsid w:val="00817C98"/>
    <w:rsid w:val="00822CE2"/>
    <w:rsid w:val="00822E36"/>
    <w:rsid w:val="00823A04"/>
    <w:rsid w:val="00824017"/>
    <w:rsid w:val="00824908"/>
    <w:rsid w:val="008250DF"/>
    <w:rsid w:val="00826631"/>
    <w:rsid w:val="0083065E"/>
    <w:rsid w:val="00831B2C"/>
    <w:rsid w:val="008338A5"/>
    <w:rsid w:val="00833C4D"/>
    <w:rsid w:val="0083409A"/>
    <w:rsid w:val="00835CDA"/>
    <w:rsid w:val="00836087"/>
    <w:rsid w:val="00836EE4"/>
    <w:rsid w:val="00837AB8"/>
    <w:rsid w:val="0084155F"/>
    <w:rsid w:val="00842385"/>
    <w:rsid w:val="00842FBF"/>
    <w:rsid w:val="008432C5"/>
    <w:rsid w:val="00844B5A"/>
    <w:rsid w:val="00844C4E"/>
    <w:rsid w:val="00845A46"/>
    <w:rsid w:val="0084658F"/>
    <w:rsid w:val="00846B4B"/>
    <w:rsid w:val="008476BD"/>
    <w:rsid w:val="00847A6E"/>
    <w:rsid w:val="00850810"/>
    <w:rsid w:val="00850C6F"/>
    <w:rsid w:val="00852B08"/>
    <w:rsid w:val="00852C29"/>
    <w:rsid w:val="00852E68"/>
    <w:rsid w:val="0085427A"/>
    <w:rsid w:val="00854482"/>
    <w:rsid w:val="008547B2"/>
    <w:rsid w:val="00855C79"/>
    <w:rsid w:val="00855CDD"/>
    <w:rsid w:val="00855F28"/>
    <w:rsid w:val="008569EB"/>
    <w:rsid w:val="00856A51"/>
    <w:rsid w:val="00856CD3"/>
    <w:rsid w:val="00860728"/>
    <w:rsid w:val="008624D7"/>
    <w:rsid w:val="0086332E"/>
    <w:rsid w:val="0086411E"/>
    <w:rsid w:val="00864406"/>
    <w:rsid w:val="00865214"/>
    <w:rsid w:val="00865D99"/>
    <w:rsid w:val="0086694C"/>
    <w:rsid w:val="00867FF8"/>
    <w:rsid w:val="00870C08"/>
    <w:rsid w:val="00870ECC"/>
    <w:rsid w:val="008711AC"/>
    <w:rsid w:val="00871642"/>
    <w:rsid w:val="00871A19"/>
    <w:rsid w:val="00872347"/>
    <w:rsid w:val="008725B8"/>
    <w:rsid w:val="008735BF"/>
    <w:rsid w:val="00873A48"/>
    <w:rsid w:val="00873FAE"/>
    <w:rsid w:val="00875881"/>
    <w:rsid w:val="00875CB8"/>
    <w:rsid w:val="00877A19"/>
    <w:rsid w:val="00880617"/>
    <w:rsid w:val="008808C5"/>
    <w:rsid w:val="008814D5"/>
    <w:rsid w:val="008818E4"/>
    <w:rsid w:val="008822B1"/>
    <w:rsid w:val="008822B7"/>
    <w:rsid w:val="008824CE"/>
    <w:rsid w:val="00882728"/>
    <w:rsid w:val="00882FE2"/>
    <w:rsid w:val="00886AC6"/>
    <w:rsid w:val="00891316"/>
    <w:rsid w:val="0089139A"/>
    <w:rsid w:val="008917B1"/>
    <w:rsid w:val="00891BDE"/>
    <w:rsid w:val="00892807"/>
    <w:rsid w:val="00893225"/>
    <w:rsid w:val="008934F5"/>
    <w:rsid w:val="008940AB"/>
    <w:rsid w:val="008943DB"/>
    <w:rsid w:val="008946C9"/>
    <w:rsid w:val="008946DE"/>
    <w:rsid w:val="00894B09"/>
    <w:rsid w:val="00895F20"/>
    <w:rsid w:val="0089626E"/>
    <w:rsid w:val="008972D8"/>
    <w:rsid w:val="00897362"/>
    <w:rsid w:val="008977D1"/>
    <w:rsid w:val="008A095B"/>
    <w:rsid w:val="008A0E46"/>
    <w:rsid w:val="008A1076"/>
    <w:rsid w:val="008A281F"/>
    <w:rsid w:val="008A34CA"/>
    <w:rsid w:val="008A42D6"/>
    <w:rsid w:val="008A6156"/>
    <w:rsid w:val="008A61FF"/>
    <w:rsid w:val="008A63DB"/>
    <w:rsid w:val="008A6E4E"/>
    <w:rsid w:val="008A7007"/>
    <w:rsid w:val="008A704A"/>
    <w:rsid w:val="008A771F"/>
    <w:rsid w:val="008A7B46"/>
    <w:rsid w:val="008B03F6"/>
    <w:rsid w:val="008B0ECF"/>
    <w:rsid w:val="008B1558"/>
    <w:rsid w:val="008B225D"/>
    <w:rsid w:val="008B25C8"/>
    <w:rsid w:val="008B282B"/>
    <w:rsid w:val="008B3288"/>
    <w:rsid w:val="008B40E2"/>
    <w:rsid w:val="008B42D1"/>
    <w:rsid w:val="008B45DF"/>
    <w:rsid w:val="008B4C1F"/>
    <w:rsid w:val="008B50BD"/>
    <w:rsid w:val="008B50BF"/>
    <w:rsid w:val="008B6565"/>
    <w:rsid w:val="008B6F38"/>
    <w:rsid w:val="008C0210"/>
    <w:rsid w:val="008C1446"/>
    <w:rsid w:val="008C1CDA"/>
    <w:rsid w:val="008C1E75"/>
    <w:rsid w:val="008C32FD"/>
    <w:rsid w:val="008C3CF1"/>
    <w:rsid w:val="008C44ED"/>
    <w:rsid w:val="008C4981"/>
    <w:rsid w:val="008C511A"/>
    <w:rsid w:val="008C6347"/>
    <w:rsid w:val="008C6548"/>
    <w:rsid w:val="008D00D5"/>
    <w:rsid w:val="008D0CA2"/>
    <w:rsid w:val="008D1F47"/>
    <w:rsid w:val="008D271F"/>
    <w:rsid w:val="008D3C6F"/>
    <w:rsid w:val="008D4207"/>
    <w:rsid w:val="008D44EF"/>
    <w:rsid w:val="008D4F14"/>
    <w:rsid w:val="008D6649"/>
    <w:rsid w:val="008D6675"/>
    <w:rsid w:val="008D6A21"/>
    <w:rsid w:val="008D718E"/>
    <w:rsid w:val="008D7A86"/>
    <w:rsid w:val="008D7C36"/>
    <w:rsid w:val="008E0765"/>
    <w:rsid w:val="008E091A"/>
    <w:rsid w:val="008E09A2"/>
    <w:rsid w:val="008E1304"/>
    <w:rsid w:val="008E1484"/>
    <w:rsid w:val="008E1BDB"/>
    <w:rsid w:val="008E2805"/>
    <w:rsid w:val="008E3A00"/>
    <w:rsid w:val="008E406A"/>
    <w:rsid w:val="008E458C"/>
    <w:rsid w:val="008E47AE"/>
    <w:rsid w:val="008E4AD2"/>
    <w:rsid w:val="008E4EBD"/>
    <w:rsid w:val="008E5066"/>
    <w:rsid w:val="008E5130"/>
    <w:rsid w:val="008E6038"/>
    <w:rsid w:val="008E6B7F"/>
    <w:rsid w:val="008E7A6D"/>
    <w:rsid w:val="008F004B"/>
    <w:rsid w:val="008F00F6"/>
    <w:rsid w:val="008F0C9E"/>
    <w:rsid w:val="008F312A"/>
    <w:rsid w:val="008F43AB"/>
    <w:rsid w:val="008F44C9"/>
    <w:rsid w:val="008F60DC"/>
    <w:rsid w:val="008F6273"/>
    <w:rsid w:val="008F7C66"/>
    <w:rsid w:val="00902421"/>
    <w:rsid w:val="0090289B"/>
    <w:rsid w:val="00902DF6"/>
    <w:rsid w:val="00902F9E"/>
    <w:rsid w:val="0090320D"/>
    <w:rsid w:val="0090498C"/>
    <w:rsid w:val="00904B3B"/>
    <w:rsid w:val="00905DD2"/>
    <w:rsid w:val="00905FF0"/>
    <w:rsid w:val="0090666A"/>
    <w:rsid w:val="009079EF"/>
    <w:rsid w:val="009109BC"/>
    <w:rsid w:val="009119AC"/>
    <w:rsid w:val="00912476"/>
    <w:rsid w:val="00912BAE"/>
    <w:rsid w:val="00912D08"/>
    <w:rsid w:val="00912E2F"/>
    <w:rsid w:val="00912FB5"/>
    <w:rsid w:val="00916330"/>
    <w:rsid w:val="00916937"/>
    <w:rsid w:val="0091773F"/>
    <w:rsid w:val="00920A1C"/>
    <w:rsid w:val="00920A80"/>
    <w:rsid w:val="00920EDF"/>
    <w:rsid w:val="00921CB1"/>
    <w:rsid w:val="009236C9"/>
    <w:rsid w:val="009254DA"/>
    <w:rsid w:val="00926DC6"/>
    <w:rsid w:val="00927042"/>
    <w:rsid w:val="009275B5"/>
    <w:rsid w:val="00930ED9"/>
    <w:rsid w:val="00931FE3"/>
    <w:rsid w:val="0093247D"/>
    <w:rsid w:val="009329A5"/>
    <w:rsid w:val="00933261"/>
    <w:rsid w:val="00933633"/>
    <w:rsid w:val="00933964"/>
    <w:rsid w:val="00933AD3"/>
    <w:rsid w:val="00934243"/>
    <w:rsid w:val="00934676"/>
    <w:rsid w:val="009348F4"/>
    <w:rsid w:val="009350E3"/>
    <w:rsid w:val="00935D41"/>
    <w:rsid w:val="00936892"/>
    <w:rsid w:val="009405BA"/>
    <w:rsid w:val="009413E6"/>
    <w:rsid w:val="00942F71"/>
    <w:rsid w:val="0094331F"/>
    <w:rsid w:val="0094545A"/>
    <w:rsid w:val="00945851"/>
    <w:rsid w:val="009459F1"/>
    <w:rsid w:val="00950C46"/>
    <w:rsid w:val="00950D0B"/>
    <w:rsid w:val="00950D30"/>
    <w:rsid w:val="00951EB7"/>
    <w:rsid w:val="00953337"/>
    <w:rsid w:val="00953B28"/>
    <w:rsid w:val="009563FA"/>
    <w:rsid w:val="00957088"/>
    <w:rsid w:val="0095717E"/>
    <w:rsid w:val="00957940"/>
    <w:rsid w:val="00957DCB"/>
    <w:rsid w:val="009600BE"/>
    <w:rsid w:val="00960D65"/>
    <w:rsid w:val="00961B8B"/>
    <w:rsid w:val="00961DD8"/>
    <w:rsid w:val="00963470"/>
    <w:rsid w:val="00963751"/>
    <w:rsid w:val="00963FCB"/>
    <w:rsid w:val="00966B86"/>
    <w:rsid w:val="009673B1"/>
    <w:rsid w:val="009702E3"/>
    <w:rsid w:val="00971CBC"/>
    <w:rsid w:val="009739B4"/>
    <w:rsid w:val="00973CEF"/>
    <w:rsid w:val="009755BB"/>
    <w:rsid w:val="0097590D"/>
    <w:rsid w:val="009768A0"/>
    <w:rsid w:val="00976FA6"/>
    <w:rsid w:val="00977240"/>
    <w:rsid w:val="009813C7"/>
    <w:rsid w:val="00984E32"/>
    <w:rsid w:val="0098528E"/>
    <w:rsid w:val="0098549F"/>
    <w:rsid w:val="00985520"/>
    <w:rsid w:val="0098555B"/>
    <w:rsid w:val="00986296"/>
    <w:rsid w:val="00987D4B"/>
    <w:rsid w:val="00990BBC"/>
    <w:rsid w:val="00990DFB"/>
    <w:rsid w:val="00991353"/>
    <w:rsid w:val="00991E68"/>
    <w:rsid w:val="00991EFC"/>
    <w:rsid w:val="009921DB"/>
    <w:rsid w:val="0099267C"/>
    <w:rsid w:val="00993021"/>
    <w:rsid w:val="009935A9"/>
    <w:rsid w:val="00993686"/>
    <w:rsid w:val="00993D6A"/>
    <w:rsid w:val="00995A25"/>
    <w:rsid w:val="00997074"/>
    <w:rsid w:val="009972D1"/>
    <w:rsid w:val="00997385"/>
    <w:rsid w:val="00997E98"/>
    <w:rsid w:val="009A1677"/>
    <w:rsid w:val="009A2666"/>
    <w:rsid w:val="009A2CE5"/>
    <w:rsid w:val="009A3855"/>
    <w:rsid w:val="009A411B"/>
    <w:rsid w:val="009A5950"/>
    <w:rsid w:val="009A7713"/>
    <w:rsid w:val="009B24C4"/>
    <w:rsid w:val="009B49EA"/>
    <w:rsid w:val="009B4B3F"/>
    <w:rsid w:val="009B58FF"/>
    <w:rsid w:val="009B7120"/>
    <w:rsid w:val="009B713A"/>
    <w:rsid w:val="009B71AA"/>
    <w:rsid w:val="009C00A0"/>
    <w:rsid w:val="009C0D23"/>
    <w:rsid w:val="009C1123"/>
    <w:rsid w:val="009C1481"/>
    <w:rsid w:val="009C238B"/>
    <w:rsid w:val="009C2835"/>
    <w:rsid w:val="009C2CCF"/>
    <w:rsid w:val="009C2E4B"/>
    <w:rsid w:val="009C2EF8"/>
    <w:rsid w:val="009C34EE"/>
    <w:rsid w:val="009C3BE5"/>
    <w:rsid w:val="009C3E60"/>
    <w:rsid w:val="009C411C"/>
    <w:rsid w:val="009C439C"/>
    <w:rsid w:val="009C4DCD"/>
    <w:rsid w:val="009C54D8"/>
    <w:rsid w:val="009C7D47"/>
    <w:rsid w:val="009D0497"/>
    <w:rsid w:val="009D0D0B"/>
    <w:rsid w:val="009D0F45"/>
    <w:rsid w:val="009D1E11"/>
    <w:rsid w:val="009D3C13"/>
    <w:rsid w:val="009D4586"/>
    <w:rsid w:val="009D5432"/>
    <w:rsid w:val="009D556E"/>
    <w:rsid w:val="009D6020"/>
    <w:rsid w:val="009D627C"/>
    <w:rsid w:val="009D64D3"/>
    <w:rsid w:val="009E0616"/>
    <w:rsid w:val="009E0FF7"/>
    <w:rsid w:val="009E15D2"/>
    <w:rsid w:val="009E1938"/>
    <w:rsid w:val="009E1AC2"/>
    <w:rsid w:val="009E2347"/>
    <w:rsid w:val="009E388E"/>
    <w:rsid w:val="009E4411"/>
    <w:rsid w:val="009E4E69"/>
    <w:rsid w:val="009E62AD"/>
    <w:rsid w:val="009E649D"/>
    <w:rsid w:val="009E6864"/>
    <w:rsid w:val="009E7151"/>
    <w:rsid w:val="009E7559"/>
    <w:rsid w:val="009E76A4"/>
    <w:rsid w:val="009E785A"/>
    <w:rsid w:val="009E7F80"/>
    <w:rsid w:val="009F221E"/>
    <w:rsid w:val="009F2E9C"/>
    <w:rsid w:val="009F4379"/>
    <w:rsid w:val="009F46A0"/>
    <w:rsid w:val="009F5FCA"/>
    <w:rsid w:val="009F6E5B"/>
    <w:rsid w:val="009F73DF"/>
    <w:rsid w:val="009F788C"/>
    <w:rsid w:val="009F7FCE"/>
    <w:rsid w:val="00A011F8"/>
    <w:rsid w:val="00A02011"/>
    <w:rsid w:val="00A037D1"/>
    <w:rsid w:val="00A045A5"/>
    <w:rsid w:val="00A051E8"/>
    <w:rsid w:val="00A05397"/>
    <w:rsid w:val="00A05BB4"/>
    <w:rsid w:val="00A0653B"/>
    <w:rsid w:val="00A06578"/>
    <w:rsid w:val="00A06F21"/>
    <w:rsid w:val="00A0706A"/>
    <w:rsid w:val="00A07AC3"/>
    <w:rsid w:val="00A07C52"/>
    <w:rsid w:val="00A10B22"/>
    <w:rsid w:val="00A11524"/>
    <w:rsid w:val="00A12608"/>
    <w:rsid w:val="00A13809"/>
    <w:rsid w:val="00A152BA"/>
    <w:rsid w:val="00A15E89"/>
    <w:rsid w:val="00A16BA7"/>
    <w:rsid w:val="00A16F82"/>
    <w:rsid w:val="00A1731E"/>
    <w:rsid w:val="00A2399C"/>
    <w:rsid w:val="00A2438B"/>
    <w:rsid w:val="00A24F12"/>
    <w:rsid w:val="00A250AA"/>
    <w:rsid w:val="00A2627C"/>
    <w:rsid w:val="00A26846"/>
    <w:rsid w:val="00A268E4"/>
    <w:rsid w:val="00A26970"/>
    <w:rsid w:val="00A27094"/>
    <w:rsid w:val="00A3205F"/>
    <w:rsid w:val="00A32D1E"/>
    <w:rsid w:val="00A33255"/>
    <w:rsid w:val="00A3516F"/>
    <w:rsid w:val="00A35229"/>
    <w:rsid w:val="00A35490"/>
    <w:rsid w:val="00A37FEA"/>
    <w:rsid w:val="00A4095E"/>
    <w:rsid w:val="00A42589"/>
    <w:rsid w:val="00A42B1D"/>
    <w:rsid w:val="00A42D6A"/>
    <w:rsid w:val="00A4357B"/>
    <w:rsid w:val="00A438E1"/>
    <w:rsid w:val="00A440CF"/>
    <w:rsid w:val="00A442F2"/>
    <w:rsid w:val="00A444EC"/>
    <w:rsid w:val="00A46BFC"/>
    <w:rsid w:val="00A47F3A"/>
    <w:rsid w:val="00A504B6"/>
    <w:rsid w:val="00A50599"/>
    <w:rsid w:val="00A50A03"/>
    <w:rsid w:val="00A526C7"/>
    <w:rsid w:val="00A52DF4"/>
    <w:rsid w:val="00A565D8"/>
    <w:rsid w:val="00A57525"/>
    <w:rsid w:val="00A614D1"/>
    <w:rsid w:val="00A6221F"/>
    <w:rsid w:val="00A652A7"/>
    <w:rsid w:val="00A6538D"/>
    <w:rsid w:val="00A72D79"/>
    <w:rsid w:val="00A73AD9"/>
    <w:rsid w:val="00A73C7C"/>
    <w:rsid w:val="00A73FAD"/>
    <w:rsid w:val="00A7429B"/>
    <w:rsid w:val="00A7633E"/>
    <w:rsid w:val="00A80200"/>
    <w:rsid w:val="00A81337"/>
    <w:rsid w:val="00A81874"/>
    <w:rsid w:val="00A81DD1"/>
    <w:rsid w:val="00A82966"/>
    <w:rsid w:val="00A82F18"/>
    <w:rsid w:val="00A83049"/>
    <w:rsid w:val="00A8310C"/>
    <w:rsid w:val="00A83872"/>
    <w:rsid w:val="00A85F41"/>
    <w:rsid w:val="00A86119"/>
    <w:rsid w:val="00A86B19"/>
    <w:rsid w:val="00A87915"/>
    <w:rsid w:val="00A90540"/>
    <w:rsid w:val="00A90ADA"/>
    <w:rsid w:val="00A90BBF"/>
    <w:rsid w:val="00A90D9F"/>
    <w:rsid w:val="00A92C71"/>
    <w:rsid w:val="00A92ED7"/>
    <w:rsid w:val="00A95C9E"/>
    <w:rsid w:val="00A95FED"/>
    <w:rsid w:val="00A96574"/>
    <w:rsid w:val="00A96594"/>
    <w:rsid w:val="00AA0651"/>
    <w:rsid w:val="00AA06F4"/>
    <w:rsid w:val="00AA1315"/>
    <w:rsid w:val="00AA1638"/>
    <w:rsid w:val="00AA19EB"/>
    <w:rsid w:val="00AA245E"/>
    <w:rsid w:val="00AA29C7"/>
    <w:rsid w:val="00AA3E16"/>
    <w:rsid w:val="00AA447B"/>
    <w:rsid w:val="00AA4B05"/>
    <w:rsid w:val="00AA5DA9"/>
    <w:rsid w:val="00AA64D2"/>
    <w:rsid w:val="00AA70ED"/>
    <w:rsid w:val="00AA7C5A"/>
    <w:rsid w:val="00AB10FC"/>
    <w:rsid w:val="00AB2269"/>
    <w:rsid w:val="00AB2CDF"/>
    <w:rsid w:val="00AB406A"/>
    <w:rsid w:val="00AB411B"/>
    <w:rsid w:val="00AB44E8"/>
    <w:rsid w:val="00AB7759"/>
    <w:rsid w:val="00AC0D11"/>
    <w:rsid w:val="00AC0DAE"/>
    <w:rsid w:val="00AC20C5"/>
    <w:rsid w:val="00AC2982"/>
    <w:rsid w:val="00AC3042"/>
    <w:rsid w:val="00AC356F"/>
    <w:rsid w:val="00AC379C"/>
    <w:rsid w:val="00AC39E4"/>
    <w:rsid w:val="00AC3D78"/>
    <w:rsid w:val="00AC3D8B"/>
    <w:rsid w:val="00AC43AA"/>
    <w:rsid w:val="00AC456C"/>
    <w:rsid w:val="00AC52A9"/>
    <w:rsid w:val="00AC683B"/>
    <w:rsid w:val="00AC729E"/>
    <w:rsid w:val="00AC7EB0"/>
    <w:rsid w:val="00AD18C1"/>
    <w:rsid w:val="00AD1E77"/>
    <w:rsid w:val="00AD2574"/>
    <w:rsid w:val="00AD4210"/>
    <w:rsid w:val="00AD4463"/>
    <w:rsid w:val="00AD66A8"/>
    <w:rsid w:val="00AD6850"/>
    <w:rsid w:val="00AD72E7"/>
    <w:rsid w:val="00AD74F2"/>
    <w:rsid w:val="00AE0CA7"/>
    <w:rsid w:val="00AE1105"/>
    <w:rsid w:val="00AE4805"/>
    <w:rsid w:val="00AE4CE2"/>
    <w:rsid w:val="00AE561E"/>
    <w:rsid w:val="00AE7146"/>
    <w:rsid w:val="00AE7B6A"/>
    <w:rsid w:val="00AF1AB4"/>
    <w:rsid w:val="00AF2CE7"/>
    <w:rsid w:val="00AF3F95"/>
    <w:rsid w:val="00AF4A38"/>
    <w:rsid w:val="00AF5BB2"/>
    <w:rsid w:val="00AF5CBD"/>
    <w:rsid w:val="00AF5E1A"/>
    <w:rsid w:val="00AF5FB9"/>
    <w:rsid w:val="00AF60DB"/>
    <w:rsid w:val="00B023BA"/>
    <w:rsid w:val="00B02D5D"/>
    <w:rsid w:val="00B02FAD"/>
    <w:rsid w:val="00B03667"/>
    <w:rsid w:val="00B036CF"/>
    <w:rsid w:val="00B03742"/>
    <w:rsid w:val="00B0415E"/>
    <w:rsid w:val="00B05CA4"/>
    <w:rsid w:val="00B06354"/>
    <w:rsid w:val="00B0660A"/>
    <w:rsid w:val="00B0744D"/>
    <w:rsid w:val="00B07D10"/>
    <w:rsid w:val="00B10EE0"/>
    <w:rsid w:val="00B12E60"/>
    <w:rsid w:val="00B1365A"/>
    <w:rsid w:val="00B13B2F"/>
    <w:rsid w:val="00B141A5"/>
    <w:rsid w:val="00B160E6"/>
    <w:rsid w:val="00B16A67"/>
    <w:rsid w:val="00B17E0A"/>
    <w:rsid w:val="00B2046F"/>
    <w:rsid w:val="00B20A81"/>
    <w:rsid w:val="00B21B69"/>
    <w:rsid w:val="00B21C6E"/>
    <w:rsid w:val="00B22932"/>
    <w:rsid w:val="00B2350A"/>
    <w:rsid w:val="00B25B56"/>
    <w:rsid w:val="00B26897"/>
    <w:rsid w:val="00B27229"/>
    <w:rsid w:val="00B27C94"/>
    <w:rsid w:val="00B3038B"/>
    <w:rsid w:val="00B30772"/>
    <w:rsid w:val="00B319B6"/>
    <w:rsid w:val="00B31C27"/>
    <w:rsid w:val="00B31D51"/>
    <w:rsid w:val="00B31FDA"/>
    <w:rsid w:val="00B321CF"/>
    <w:rsid w:val="00B328E1"/>
    <w:rsid w:val="00B33529"/>
    <w:rsid w:val="00B3395A"/>
    <w:rsid w:val="00B34E02"/>
    <w:rsid w:val="00B34FC2"/>
    <w:rsid w:val="00B36439"/>
    <w:rsid w:val="00B36FA8"/>
    <w:rsid w:val="00B37127"/>
    <w:rsid w:val="00B37219"/>
    <w:rsid w:val="00B372A9"/>
    <w:rsid w:val="00B37622"/>
    <w:rsid w:val="00B3762D"/>
    <w:rsid w:val="00B37D11"/>
    <w:rsid w:val="00B40B82"/>
    <w:rsid w:val="00B40BA0"/>
    <w:rsid w:val="00B413A2"/>
    <w:rsid w:val="00B41405"/>
    <w:rsid w:val="00B41F94"/>
    <w:rsid w:val="00B4322B"/>
    <w:rsid w:val="00B43791"/>
    <w:rsid w:val="00B44F97"/>
    <w:rsid w:val="00B457AE"/>
    <w:rsid w:val="00B4592B"/>
    <w:rsid w:val="00B46229"/>
    <w:rsid w:val="00B469AD"/>
    <w:rsid w:val="00B47023"/>
    <w:rsid w:val="00B47454"/>
    <w:rsid w:val="00B4764D"/>
    <w:rsid w:val="00B47F7C"/>
    <w:rsid w:val="00B519DA"/>
    <w:rsid w:val="00B51CF9"/>
    <w:rsid w:val="00B51F85"/>
    <w:rsid w:val="00B52454"/>
    <w:rsid w:val="00B525C4"/>
    <w:rsid w:val="00B52C8F"/>
    <w:rsid w:val="00B52D8B"/>
    <w:rsid w:val="00B540B1"/>
    <w:rsid w:val="00B54572"/>
    <w:rsid w:val="00B54815"/>
    <w:rsid w:val="00B55008"/>
    <w:rsid w:val="00B55746"/>
    <w:rsid w:val="00B55961"/>
    <w:rsid w:val="00B569BC"/>
    <w:rsid w:val="00B56B65"/>
    <w:rsid w:val="00B57D5E"/>
    <w:rsid w:val="00B60FEC"/>
    <w:rsid w:val="00B614E1"/>
    <w:rsid w:val="00B61F6D"/>
    <w:rsid w:val="00B62494"/>
    <w:rsid w:val="00B62678"/>
    <w:rsid w:val="00B634F0"/>
    <w:rsid w:val="00B64470"/>
    <w:rsid w:val="00B65E9F"/>
    <w:rsid w:val="00B66CC1"/>
    <w:rsid w:val="00B676D4"/>
    <w:rsid w:val="00B70234"/>
    <w:rsid w:val="00B70414"/>
    <w:rsid w:val="00B70844"/>
    <w:rsid w:val="00B718C4"/>
    <w:rsid w:val="00B71BCA"/>
    <w:rsid w:val="00B725D1"/>
    <w:rsid w:val="00B72B51"/>
    <w:rsid w:val="00B738B8"/>
    <w:rsid w:val="00B7497D"/>
    <w:rsid w:val="00B751AB"/>
    <w:rsid w:val="00B752BF"/>
    <w:rsid w:val="00B754A2"/>
    <w:rsid w:val="00B75A88"/>
    <w:rsid w:val="00B772E4"/>
    <w:rsid w:val="00B77358"/>
    <w:rsid w:val="00B8016B"/>
    <w:rsid w:val="00B80230"/>
    <w:rsid w:val="00B8034A"/>
    <w:rsid w:val="00B80B5D"/>
    <w:rsid w:val="00B80C64"/>
    <w:rsid w:val="00B82249"/>
    <w:rsid w:val="00B826BE"/>
    <w:rsid w:val="00B82952"/>
    <w:rsid w:val="00B84E1A"/>
    <w:rsid w:val="00B85042"/>
    <w:rsid w:val="00B8512B"/>
    <w:rsid w:val="00B854D4"/>
    <w:rsid w:val="00B85F8A"/>
    <w:rsid w:val="00B86301"/>
    <w:rsid w:val="00B86368"/>
    <w:rsid w:val="00B90577"/>
    <w:rsid w:val="00B91766"/>
    <w:rsid w:val="00B9219B"/>
    <w:rsid w:val="00B923F8"/>
    <w:rsid w:val="00B927C6"/>
    <w:rsid w:val="00B93704"/>
    <w:rsid w:val="00B94214"/>
    <w:rsid w:val="00B946D2"/>
    <w:rsid w:val="00B94927"/>
    <w:rsid w:val="00B94D62"/>
    <w:rsid w:val="00B95212"/>
    <w:rsid w:val="00B95279"/>
    <w:rsid w:val="00B95C22"/>
    <w:rsid w:val="00B965A1"/>
    <w:rsid w:val="00B97017"/>
    <w:rsid w:val="00B97600"/>
    <w:rsid w:val="00BA076A"/>
    <w:rsid w:val="00BA07C5"/>
    <w:rsid w:val="00BA0EDB"/>
    <w:rsid w:val="00BA2627"/>
    <w:rsid w:val="00BA2EA7"/>
    <w:rsid w:val="00BA3D82"/>
    <w:rsid w:val="00BA456D"/>
    <w:rsid w:val="00BA485F"/>
    <w:rsid w:val="00BA4C19"/>
    <w:rsid w:val="00BA5215"/>
    <w:rsid w:val="00BA557B"/>
    <w:rsid w:val="00BA5679"/>
    <w:rsid w:val="00BA5AA7"/>
    <w:rsid w:val="00BA5ECA"/>
    <w:rsid w:val="00BA6773"/>
    <w:rsid w:val="00BA705B"/>
    <w:rsid w:val="00BA7B87"/>
    <w:rsid w:val="00BB043F"/>
    <w:rsid w:val="00BB1A7A"/>
    <w:rsid w:val="00BB22E3"/>
    <w:rsid w:val="00BB28D4"/>
    <w:rsid w:val="00BB2B6A"/>
    <w:rsid w:val="00BB35C6"/>
    <w:rsid w:val="00BB4469"/>
    <w:rsid w:val="00BB483F"/>
    <w:rsid w:val="00BB640B"/>
    <w:rsid w:val="00BB64B9"/>
    <w:rsid w:val="00BB748E"/>
    <w:rsid w:val="00BC0063"/>
    <w:rsid w:val="00BC00E7"/>
    <w:rsid w:val="00BC01DA"/>
    <w:rsid w:val="00BC02E5"/>
    <w:rsid w:val="00BC0E60"/>
    <w:rsid w:val="00BC1236"/>
    <w:rsid w:val="00BC13C8"/>
    <w:rsid w:val="00BC1A2A"/>
    <w:rsid w:val="00BC26A5"/>
    <w:rsid w:val="00BC283A"/>
    <w:rsid w:val="00BC29CA"/>
    <w:rsid w:val="00BC2DE1"/>
    <w:rsid w:val="00BC2EF7"/>
    <w:rsid w:val="00BC3FA3"/>
    <w:rsid w:val="00BC3FD8"/>
    <w:rsid w:val="00BC69FA"/>
    <w:rsid w:val="00BC6C04"/>
    <w:rsid w:val="00BD155A"/>
    <w:rsid w:val="00BD1FB9"/>
    <w:rsid w:val="00BD3A8B"/>
    <w:rsid w:val="00BD55E1"/>
    <w:rsid w:val="00BD5709"/>
    <w:rsid w:val="00BD5A7E"/>
    <w:rsid w:val="00BD5CC6"/>
    <w:rsid w:val="00BD605A"/>
    <w:rsid w:val="00BE08A1"/>
    <w:rsid w:val="00BE1081"/>
    <w:rsid w:val="00BE1517"/>
    <w:rsid w:val="00BE18BA"/>
    <w:rsid w:val="00BE2FEA"/>
    <w:rsid w:val="00BE3C5B"/>
    <w:rsid w:val="00BE3D96"/>
    <w:rsid w:val="00BE56E6"/>
    <w:rsid w:val="00BE6688"/>
    <w:rsid w:val="00BE6B30"/>
    <w:rsid w:val="00BF0C1E"/>
    <w:rsid w:val="00BF2726"/>
    <w:rsid w:val="00BF3B03"/>
    <w:rsid w:val="00BF4592"/>
    <w:rsid w:val="00BF4EFA"/>
    <w:rsid w:val="00BF5CD6"/>
    <w:rsid w:val="00BF5E26"/>
    <w:rsid w:val="00BF70A6"/>
    <w:rsid w:val="00C0016F"/>
    <w:rsid w:val="00C0070C"/>
    <w:rsid w:val="00C014AF"/>
    <w:rsid w:val="00C014F5"/>
    <w:rsid w:val="00C018E3"/>
    <w:rsid w:val="00C02451"/>
    <w:rsid w:val="00C032FA"/>
    <w:rsid w:val="00C03F03"/>
    <w:rsid w:val="00C04597"/>
    <w:rsid w:val="00C04C3A"/>
    <w:rsid w:val="00C05153"/>
    <w:rsid w:val="00C0569C"/>
    <w:rsid w:val="00C0572A"/>
    <w:rsid w:val="00C05C11"/>
    <w:rsid w:val="00C0792E"/>
    <w:rsid w:val="00C07F4D"/>
    <w:rsid w:val="00C11167"/>
    <w:rsid w:val="00C11B0A"/>
    <w:rsid w:val="00C12961"/>
    <w:rsid w:val="00C13D3A"/>
    <w:rsid w:val="00C14673"/>
    <w:rsid w:val="00C1483D"/>
    <w:rsid w:val="00C14DEB"/>
    <w:rsid w:val="00C15270"/>
    <w:rsid w:val="00C15B0D"/>
    <w:rsid w:val="00C209C3"/>
    <w:rsid w:val="00C20A4B"/>
    <w:rsid w:val="00C21084"/>
    <w:rsid w:val="00C22642"/>
    <w:rsid w:val="00C23E4D"/>
    <w:rsid w:val="00C24BA1"/>
    <w:rsid w:val="00C2501E"/>
    <w:rsid w:val="00C253CA"/>
    <w:rsid w:val="00C25E8B"/>
    <w:rsid w:val="00C26BD3"/>
    <w:rsid w:val="00C30F59"/>
    <w:rsid w:val="00C31257"/>
    <w:rsid w:val="00C315CF"/>
    <w:rsid w:val="00C3193B"/>
    <w:rsid w:val="00C3475D"/>
    <w:rsid w:val="00C35045"/>
    <w:rsid w:val="00C3540F"/>
    <w:rsid w:val="00C363CD"/>
    <w:rsid w:val="00C36623"/>
    <w:rsid w:val="00C40E6D"/>
    <w:rsid w:val="00C4137D"/>
    <w:rsid w:val="00C420A9"/>
    <w:rsid w:val="00C4288A"/>
    <w:rsid w:val="00C42BD2"/>
    <w:rsid w:val="00C430E9"/>
    <w:rsid w:val="00C43145"/>
    <w:rsid w:val="00C43226"/>
    <w:rsid w:val="00C4322A"/>
    <w:rsid w:val="00C43737"/>
    <w:rsid w:val="00C44013"/>
    <w:rsid w:val="00C453BD"/>
    <w:rsid w:val="00C45C81"/>
    <w:rsid w:val="00C467A5"/>
    <w:rsid w:val="00C46EFA"/>
    <w:rsid w:val="00C473DE"/>
    <w:rsid w:val="00C50503"/>
    <w:rsid w:val="00C50DB0"/>
    <w:rsid w:val="00C51567"/>
    <w:rsid w:val="00C51C56"/>
    <w:rsid w:val="00C52BED"/>
    <w:rsid w:val="00C53801"/>
    <w:rsid w:val="00C55647"/>
    <w:rsid w:val="00C56776"/>
    <w:rsid w:val="00C57C8C"/>
    <w:rsid w:val="00C60104"/>
    <w:rsid w:val="00C6025C"/>
    <w:rsid w:val="00C609DD"/>
    <w:rsid w:val="00C60AEA"/>
    <w:rsid w:val="00C61396"/>
    <w:rsid w:val="00C61E25"/>
    <w:rsid w:val="00C6229B"/>
    <w:rsid w:val="00C6285A"/>
    <w:rsid w:val="00C62E7B"/>
    <w:rsid w:val="00C63024"/>
    <w:rsid w:val="00C63635"/>
    <w:rsid w:val="00C637A8"/>
    <w:rsid w:val="00C65B95"/>
    <w:rsid w:val="00C67A72"/>
    <w:rsid w:val="00C70780"/>
    <w:rsid w:val="00C7082B"/>
    <w:rsid w:val="00C71A86"/>
    <w:rsid w:val="00C73213"/>
    <w:rsid w:val="00C73D1A"/>
    <w:rsid w:val="00C73EC5"/>
    <w:rsid w:val="00C73FE1"/>
    <w:rsid w:val="00C743A5"/>
    <w:rsid w:val="00C769B9"/>
    <w:rsid w:val="00C76C78"/>
    <w:rsid w:val="00C77C0C"/>
    <w:rsid w:val="00C8067F"/>
    <w:rsid w:val="00C81628"/>
    <w:rsid w:val="00C81951"/>
    <w:rsid w:val="00C81A68"/>
    <w:rsid w:val="00C81AC4"/>
    <w:rsid w:val="00C837A2"/>
    <w:rsid w:val="00C83D29"/>
    <w:rsid w:val="00C8427C"/>
    <w:rsid w:val="00C8479A"/>
    <w:rsid w:val="00C847D8"/>
    <w:rsid w:val="00C85786"/>
    <w:rsid w:val="00C85A1F"/>
    <w:rsid w:val="00C85C6A"/>
    <w:rsid w:val="00C8637E"/>
    <w:rsid w:val="00C86874"/>
    <w:rsid w:val="00C91263"/>
    <w:rsid w:val="00C92F08"/>
    <w:rsid w:val="00C94F4B"/>
    <w:rsid w:val="00C95D91"/>
    <w:rsid w:val="00C9698A"/>
    <w:rsid w:val="00C96EE8"/>
    <w:rsid w:val="00CA0106"/>
    <w:rsid w:val="00CA0421"/>
    <w:rsid w:val="00CA1F9D"/>
    <w:rsid w:val="00CA46CD"/>
    <w:rsid w:val="00CA5DFC"/>
    <w:rsid w:val="00CA5F09"/>
    <w:rsid w:val="00CA7289"/>
    <w:rsid w:val="00CB2916"/>
    <w:rsid w:val="00CB2EBC"/>
    <w:rsid w:val="00CB41AE"/>
    <w:rsid w:val="00CB4FE4"/>
    <w:rsid w:val="00CB5FFB"/>
    <w:rsid w:val="00CB60C5"/>
    <w:rsid w:val="00CB674E"/>
    <w:rsid w:val="00CB6CA1"/>
    <w:rsid w:val="00CB744B"/>
    <w:rsid w:val="00CC06E6"/>
    <w:rsid w:val="00CC4DD7"/>
    <w:rsid w:val="00CC4EEA"/>
    <w:rsid w:val="00CC671C"/>
    <w:rsid w:val="00CC6D51"/>
    <w:rsid w:val="00CC73FD"/>
    <w:rsid w:val="00CD0021"/>
    <w:rsid w:val="00CD0BD7"/>
    <w:rsid w:val="00CD0D65"/>
    <w:rsid w:val="00CD167B"/>
    <w:rsid w:val="00CD1755"/>
    <w:rsid w:val="00CD2116"/>
    <w:rsid w:val="00CD21A2"/>
    <w:rsid w:val="00CD29EC"/>
    <w:rsid w:val="00CD3050"/>
    <w:rsid w:val="00CD37FF"/>
    <w:rsid w:val="00CD3FE9"/>
    <w:rsid w:val="00CD4281"/>
    <w:rsid w:val="00CD4538"/>
    <w:rsid w:val="00CD55E4"/>
    <w:rsid w:val="00CD6C28"/>
    <w:rsid w:val="00CD794F"/>
    <w:rsid w:val="00CD79A0"/>
    <w:rsid w:val="00CE01B4"/>
    <w:rsid w:val="00CE0F6C"/>
    <w:rsid w:val="00CE223C"/>
    <w:rsid w:val="00CE2478"/>
    <w:rsid w:val="00CE2D12"/>
    <w:rsid w:val="00CE3851"/>
    <w:rsid w:val="00CE385B"/>
    <w:rsid w:val="00CE5BAF"/>
    <w:rsid w:val="00CE7667"/>
    <w:rsid w:val="00CE7A83"/>
    <w:rsid w:val="00CF1181"/>
    <w:rsid w:val="00CF28B4"/>
    <w:rsid w:val="00CF3131"/>
    <w:rsid w:val="00CF3BE1"/>
    <w:rsid w:val="00CF4230"/>
    <w:rsid w:val="00CF4910"/>
    <w:rsid w:val="00CF679A"/>
    <w:rsid w:val="00CF6CF2"/>
    <w:rsid w:val="00CF6DE4"/>
    <w:rsid w:val="00CF7BD0"/>
    <w:rsid w:val="00D00243"/>
    <w:rsid w:val="00D00789"/>
    <w:rsid w:val="00D009B9"/>
    <w:rsid w:val="00D00ABE"/>
    <w:rsid w:val="00D020B8"/>
    <w:rsid w:val="00D02961"/>
    <w:rsid w:val="00D05ECD"/>
    <w:rsid w:val="00D071D0"/>
    <w:rsid w:val="00D073CB"/>
    <w:rsid w:val="00D07955"/>
    <w:rsid w:val="00D1072A"/>
    <w:rsid w:val="00D11404"/>
    <w:rsid w:val="00D1280F"/>
    <w:rsid w:val="00D13DC4"/>
    <w:rsid w:val="00D15764"/>
    <w:rsid w:val="00D15B23"/>
    <w:rsid w:val="00D16C51"/>
    <w:rsid w:val="00D16FAD"/>
    <w:rsid w:val="00D20985"/>
    <w:rsid w:val="00D2102E"/>
    <w:rsid w:val="00D2258A"/>
    <w:rsid w:val="00D231F6"/>
    <w:rsid w:val="00D242BC"/>
    <w:rsid w:val="00D24964"/>
    <w:rsid w:val="00D24E3D"/>
    <w:rsid w:val="00D2694D"/>
    <w:rsid w:val="00D26A1B"/>
    <w:rsid w:val="00D26EC6"/>
    <w:rsid w:val="00D30140"/>
    <w:rsid w:val="00D303AC"/>
    <w:rsid w:val="00D30D09"/>
    <w:rsid w:val="00D31259"/>
    <w:rsid w:val="00D325EA"/>
    <w:rsid w:val="00D32941"/>
    <w:rsid w:val="00D33F4A"/>
    <w:rsid w:val="00D34487"/>
    <w:rsid w:val="00D34CC5"/>
    <w:rsid w:val="00D34D0C"/>
    <w:rsid w:val="00D36EBA"/>
    <w:rsid w:val="00D37672"/>
    <w:rsid w:val="00D379B9"/>
    <w:rsid w:val="00D40AC2"/>
    <w:rsid w:val="00D4100E"/>
    <w:rsid w:val="00D42286"/>
    <w:rsid w:val="00D42A8C"/>
    <w:rsid w:val="00D5186F"/>
    <w:rsid w:val="00D519B1"/>
    <w:rsid w:val="00D51EF3"/>
    <w:rsid w:val="00D53803"/>
    <w:rsid w:val="00D53C3B"/>
    <w:rsid w:val="00D54466"/>
    <w:rsid w:val="00D54AB2"/>
    <w:rsid w:val="00D54C05"/>
    <w:rsid w:val="00D55315"/>
    <w:rsid w:val="00D55803"/>
    <w:rsid w:val="00D560EA"/>
    <w:rsid w:val="00D5611B"/>
    <w:rsid w:val="00D56892"/>
    <w:rsid w:val="00D56914"/>
    <w:rsid w:val="00D60208"/>
    <w:rsid w:val="00D60454"/>
    <w:rsid w:val="00D604E0"/>
    <w:rsid w:val="00D618DF"/>
    <w:rsid w:val="00D626DE"/>
    <w:rsid w:val="00D62748"/>
    <w:rsid w:val="00D62B28"/>
    <w:rsid w:val="00D63A3C"/>
    <w:rsid w:val="00D64BC3"/>
    <w:rsid w:val="00D6724D"/>
    <w:rsid w:val="00D67297"/>
    <w:rsid w:val="00D6791A"/>
    <w:rsid w:val="00D702F8"/>
    <w:rsid w:val="00D707E2"/>
    <w:rsid w:val="00D70AE8"/>
    <w:rsid w:val="00D71366"/>
    <w:rsid w:val="00D72D32"/>
    <w:rsid w:val="00D73267"/>
    <w:rsid w:val="00D73EBF"/>
    <w:rsid w:val="00D74835"/>
    <w:rsid w:val="00D74F17"/>
    <w:rsid w:val="00D754CF"/>
    <w:rsid w:val="00D75A83"/>
    <w:rsid w:val="00D75AD5"/>
    <w:rsid w:val="00D765AA"/>
    <w:rsid w:val="00D77275"/>
    <w:rsid w:val="00D77434"/>
    <w:rsid w:val="00D77C6F"/>
    <w:rsid w:val="00D80AB6"/>
    <w:rsid w:val="00D81F41"/>
    <w:rsid w:val="00D832BE"/>
    <w:rsid w:val="00D84369"/>
    <w:rsid w:val="00D84F3A"/>
    <w:rsid w:val="00D8609C"/>
    <w:rsid w:val="00D87891"/>
    <w:rsid w:val="00D87ED3"/>
    <w:rsid w:val="00D900A2"/>
    <w:rsid w:val="00D90608"/>
    <w:rsid w:val="00D91930"/>
    <w:rsid w:val="00D91DC8"/>
    <w:rsid w:val="00D92CFA"/>
    <w:rsid w:val="00D9338E"/>
    <w:rsid w:val="00D93670"/>
    <w:rsid w:val="00D93F08"/>
    <w:rsid w:val="00D9473D"/>
    <w:rsid w:val="00D95A3E"/>
    <w:rsid w:val="00D969E7"/>
    <w:rsid w:val="00D96ADC"/>
    <w:rsid w:val="00D96B09"/>
    <w:rsid w:val="00D96C7F"/>
    <w:rsid w:val="00D96F4A"/>
    <w:rsid w:val="00DA35EA"/>
    <w:rsid w:val="00DA42D4"/>
    <w:rsid w:val="00DA4EF9"/>
    <w:rsid w:val="00DA5195"/>
    <w:rsid w:val="00DA51D3"/>
    <w:rsid w:val="00DA6230"/>
    <w:rsid w:val="00DB0063"/>
    <w:rsid w:val="00DB03EE"/>
    <w:rsid w:val="00DB0B14"/>
    <w:rsid w:val="00DB114F"/>
    <w:rsid w:val="00DB2808"/>
    <w:rsid w:val="00DB2D70"/>
    <w:rsid w:val="00DB38A6"/>
    <w:rsid w:val="00DB3B79"/>
    <w:rsid w:val="00DB4644"/>
    <w:rsid w:val="00DB5996"/>
    <w:rsid w:val="00DB79D4"/>
    <w:rsid w:val="00DC06A1"/>
    <w:rsid w:val="00DC08F5"/>
    <w:rsid w:val="00DC0A9F"/>
    <w:rsid w:val="00DC0EC8"/>
    <w:rsid w:val="00DC198D"/>
    <w:rsid w:val="00DC1E99"/>
    <w:rsid w:val="00DC29AD"/>
    <w:rsid w:val="00DC3060"/>
    <w:rsid w:val="00DC378B"/>
    <w:rsid w:val="00DC467F"/>
    <w:rsid w:val="00DC6982"/>
    <w:rsid w:val="00DC7243"/>
    <w:rsid w:val="00DC72BF"/>
    <w:rsid w:val="00DC7BB2"/>
    <w:rsid w:val="00DC7F76"/>
    <w:rsid w:val="00DD0149"/>
    <w:rsid w:val="00DD05DE"/>
    <w:rsid w:val="00DD1130"/>
    <w:rsid w:val="00DD2934"/>
    <w:rsid w:val="00DD3E90"/>
    <w:rsid w:val="00DD41E0"/>
    <w:rsid w:val="00DD4A1F"/>
    <w:rsid w:val="00DD526A"/>
    <w:rsid w:val="00DD56C6"/>
    <w:rsid w:val="00DD5DBD"/>
    <w:rsid w:val="00DD5FF9"/>
    <w:rsid w:val="00DD671A"/>
    <w:rsid w:val="00DD7D82"/>
    <w:rsid w:val="00DE005F"/>
    <w:rsid w:val="00DE0401"/>
    <w:rsid w:val="00DE096C"/>
    <w:rsid w:val="00DE09DF"/>
    <w:rsid w:val="00DE1DF4"/>
    <w:rsid w:val="00DE1F39"/>
    <w:rsid w:val="00DE1FC5"/>
    <w:rsid w:val="00DE2420"/>
    <w:rsid w:val="00DE3074"/>
    <w:rsid w:val="00DE36E4"/>
    <w:rsid w:val="00DE4300"/>
    <w:rsid w:val="00DE44A3"/>
    <w:rsid w:val="00DE63BA"/>
    <w:rsid w:val="00DE7B95"/>
    <w:rsid w:val="00DF0214"/>
    <w:rsid w:val="00DF025D"/>
    <w:rsid w:val="00DF027A"/>
    <w:rsid w:val="00DF08E0"/>
    <w:rsid w:val="00DF0AC9"/>
    <w:rsid w:val="00DF106D"/>
    <w:rsid w:val="00DF121D"/>
    <w:rsid w:val="00DF13BD"/>
    <w:rsid w:val="00DF1498"/>
    <w:rsid w:val="00DF1892"/>
    <w:rsid w:val="00DF18FE"/>
    <w:rsid w:val="00DF45D3"/>
    <w:rsid w:val="00DF56F1"/>
    <w:rsid w:val="00DF6078"/>
    <w:rsid w:val="00DF60E6"/>
    <w:rsid w:val="00DF7738"/>
    <w:rsid w:val="00DF7CDC"/>
    <w:rsid w:val="00E005FE"/>
    <w:rsid w:val="00E00FC7"/>
    <w:rsid w:val="00E02E86"/>
    <w:rsid w:val="00E03396"/>
    <w:rsid w:val="00E03920"/>
    <w:rsid w:val="00E03A00"/>
    <w:rsid w:val="00E04F7A"/>
    <w:rsid w:val="00E05039"/>
    <w:rsid w:val="00E051B6"/>
    <w:rsid w:val="00E05437"/>
    <w:rsid w:val="00E05941"/>
    <w:rsid w:val="00E05AA2"/>
    <w:rsid w:val="00E10D75"/>
    <w:rsid w:val="00E11EB9"/>
    <w:rsid w:val="00E12180"/>
    <w:rsid w:val="00E12A1A"/>
    <w:rsid w:val="00E1365B"/>
    <w:rsid w:val="00E14170"/>
    <w:rsid w:val="00E14595"/>
    <w:rsid w:val="00E14DBA"/>
    <w:rsid w:val="00E15433"/>
    <w:rsid w:val="00E1562A"/>
    <w:rsid w:val="00E15C65"/>
    <w:rsid w:val="00E15CDF"/>
    <w:rsid w:val="00E16A88"/>
    <w:rsid w:val="00E16D78"/>
    <w:rsid w:val="00E17D84"/>
    <w:rsid w:val="00E17DF2"/>
    <w:rsid w:val="00E201D3"/>
    <w:rsid w:val="00E20A85"/>
    <w:rsid w:val="00E213DC"/>
    <w:rsid w:val="00E215C5"/>
    <w:rsid w:val="00E21797"/>
    <w:rsid w:val="00E21FAF"/>
    <w:rsid w:val="00E22940"/>
    <w:rsid w:val="00E2426F"/>
    <w:rsid w:val="00E2724E"/>
    <w:rsid w:val="00E27C0B"/>
    <w:rsid w:val="00E30010"/>
    <w:rsid w:val="00E30E27"/>
    <w:rsid w:val="00E3139B"/>
    <w:rsid w:val="00E317F8"/>
    <w:rsid w:val="00E323DF"/>
    <w:rsid w:val="00E3428E"/>
    <w:rsid w:val="00E34BD1"/>
    <w:rsid w:val="00E34D33"/>
    <w:rsid w:val="00E35B39"/>
    <w:rsid w:val="00E369F6"/>
    <w:rsid w:val="00E36AD0"/>
    <w:rsid w:val="00E36AD6"/>
    <w:rsid w:val="00E37BDD"/>
    <w:rsid w:val="00E4027D"/>
    <w:rsid w:val="00E40749"/>
    <w:rsid w:val="00E408DA"/>
    <w:rsid w:val="00E410DD"/>
    <w:rsid w:val="00E41928"/>
    <w:rsid w:val="00E41DCA"/>
    <w:rsid w:val="00E42AF9"/>
    <w:rsid w:val="00E4385E"/>
    <w:rsid w:val="00E43EE1"/>
    <w:rsid w:val="00E44537"/>
    <w:rsid w:val="00E44646"/>
    <w:rsid w:val="00E4493A"/>
    <w:rsid w:val="00E4575E"/>
    <w:rsid w:val="00E4595A"/>
    <w:rsid w:val="00E46B4D"/>
    <w:rsid w:val="00E46BAA"/>
    <w:rsid w:val="00E46F15"/>
    <w:rsid w:val="00E47540"/>
    <w:rsid w:val="00E50518"/>
    <w:rsid w:val="00E50589"/>
    <w:rsid w:val="00E50599"/>
    <w:rsid w:val="00E5102D"/>
    <w:rsid w:val="00E5254C"/>
    <w:rsid w:val="00E53635"/>
    <w:rsid w:val="00E53D8F"/>
    <w:rsid w:val="00E569BC"/>
    <w:rsid w:val="00E56CD1"/>
    <w:rsid w:val="00E56F2B"/>
    <w:rsid w:val="00E570FC"/>
    <w:rsid w:val="00E57734"/>
    <w:rsid w:val="00E57AB6"/>
    <w:rsid w:val="00E60F8C"/>
    <w:rsid w:val="00E63178"/>
    <w:rsid w:val="00E63852"/>
    <w:rsid w:val="00E649C1"/>
    <w:rsid w:val="00E662D7"/>
    <w:rsid w:val="00E70B5F"/>
    <w:rsid w:val="00E70F63"/>
    <w:rsid w:val="00E72627"/>
    <w:rsid w:val="00E73ADE"/>
    <w:rsid w:val="00E74010"/>
    <w:rsid w:val="00E748C3"/>
    <w:rsid w:val="00E74A45"/>
    <w:rsid w:val="00E76629"/>
    <w:rsid w:val="00E76918"/>
    <w:rsid w:val="00E774B9"/>
    <w:rsid w:val="00E77699"/>
    <w:rsid w:val="00E778F6"/>
    <w:rsid w:val="00E8072C"/>
    <w:rsid w:val="00E80DE5"/>
    <w:rsid w:val="00E8204D"/>
    <w:rsid w:val="00E83E2B"/>
    <w:rsid w:val="00E853D0"/>
    <w:rsid w:val="00E85569"/>
    <w:rsid w:val="00E869B2"/>
    <w:rsid w:val="00E87AEA"/>
    <w:rsid w:val="00E87C24"/>
    <w:rsid w:val="00E908EF"/>
    <w:rsid w:val="00E910E2"/>
    <w:rsid w:val="00E915FD"/>
    <w:rsid w:val="00E91709"/>
    <w:rsid w:val="00E93AF4"/>
    <w:rsid w:val="00E941F4"/>
    <w:rsid w:val="00E94855"/>
    <w:rsid w:val="00E948DB"/>
    <w:rsid w:val="00E94AB3"/>
    <w:rsid w:val="00E953FB"/>
    <w:rsid w:val="00E954FD"/>
    <w:rsid w:val="00E95C09"/>
    <w:rsid w:val="00E95C19"/>
    <w:rsid w:val="00E963D5"/>
    <w:rsid w:val="00EA1DED"/>
    <w:rsid w:val="00EA2061"/>
    <w:rsid w:val="00EA307C"/>
    <w:rsid w:val="00EA3267"/>
    <w:rsid w:val="00EA3584"/>
    <w:rsid w:val="00EA37BC"/>
    <w:rsid w:val="00EA3893"/>
    <w:rsid w:val="00EA3A93"/>
    <w:rsid w:val="00EA4396"/>
    <w:rsid w:val="00EA55A2"/>
    <w:rsid w:val="00EA69A4"/>
    <w:rsid w:val="00EA6BC3"/>
    <w:rsid w:val="00EA6D69"/>
    <w:rsid w:val="00EA7A4D"/>
    <w:rsid w:val="00EA7AEC"/>
    <w:rsid w:val="00EB06C4"/>
    <w:rsid w:val="00EB0717"/>
    <w:rsid w:val="00EB0F8E"/>
    <w:rsid w:val="00EB1EC0"/>
    <w:rsid w:val="00EB20F0"/>
    <w:rsid w:val="00EB34C5"/>
    <w:rsid w:val="00EB3D90"/>
    <w:rsid w:val="00EB4715"/>
    <w:rsid w:val="00EB4862"/>
    <w:rsid w:val="00EB4D0A"/>
    <w:rsid w:val="00EB4F99"/>
    <w:rsid w:val="00EB57DE"/>
    <w:rsid w:val="00EB57EC"/>
    <w:rsid w:val="00EB6167"/>
    <w:rsid w:val="00EB6FA7"/>
    <w:rsid w:val="00EB78E1"/>
    <w:rsid w:val="00EC0419"/>
    <w:rsid w:val="00EC0D62"/>
    <w:rsid w:val="00EC18D9"/>
    <w:rsid w:val="00EC1F33"/>
    <w:rsid w:val="00EC21C1"/>
    <w:rsid w:val="00EC2435"/>
    <w:rsid w:val="00EC2907"/>
    <w:rsid w:val="00EC3AAD"/>
    <w:rsid w:val="00EC4105"/>
    <w:rsid w:val="00EC45E3"/>
    <w:rsid w:val="00EC4E4D"/>
    <w:rsid w:val="00EC550F"/>
    <w:rsid w:val="00EC5919"/>
    <w:rsid w:val="00EC5B8E"/>
    <w:rsid w:val="00EC5D73"/>
    <w:rsid w:val="00EC6124"/>
    <w:rsid w:val="00EC6CE0"/>
    <w:rsid w:val="00EC76EB"/>
    <w:rsid w:val="00EC7B1C"/>
    <w:rsid w:val="00EC7C1D"/>
    <w:rsid w:val="00ED07F9"/>
    <w:rsid w:val="00ED2DFC"/>
    <w:rsid w:val="00ED2E08"/>
    <w:rsid w:val="00ED2FF7"/>
    <w:rsid w:val="00ED30BA"/>
    <w:rsid w:val="00ED34EB"/>
    <w:rsid w:val="00ED3F34"/>
    <w:rsid w:val="00ED44C2"/>
    <w:rsid w:val="00ED4B90"/>
    <w:rsid w:val="00ED4D76"/>
    <w:rsid w:val="00ED509A"/>
    <w:rsid w:val="00ED51CB"/>
    <w:rsid w:val="00ED6091"/>
    <w:rsid w:val="00ED6F62"/>
    <w:rsid w:val="00ED7231"/>
    <w:rsid w:val="00EE005D"/>
    <w:rsid w:val="00EE1957"/>
    <w:rsid w:val="00EE1B2A"/>
    <w:rsid w:val="00EE3B8E"/>
    <w:rsid w:val="00EE3EB6"/>
    <w:rsid w:val="00EE4C3C"/>
    <w:rsid w:val="00EE516F"/>
    <w:rsid w:val="00EE7DF8"/>
    <w:rsid w:val="00EF07AE"/>
    <w:rsid w:val="00EF1C93"/>
    <w:rsid w:val="00EF298B"/>
    <w:rsid w:val="00EF338E"/>
    <w:rsid w:val="00EF45CF"/>
    <w:rsid w:val="00EF5CBE"/>
    <w:rsid w:val="00EF7182"/>
    <w:rsid w:val="00EF7E6E"/>
    <w:rsid w:val="00F00256"/>
    <w:rsid w:val="00F00B5F"/>
    <w:rsid w:val="00F02173"/>
    <w:rsid w:val="00F02724"/>
    <w:rsid w:val="00F037F7"/>
    <w:rsid w:val="00F04368"/>
    <w:rsid w:val="00F055D6"/>
    <w:rsid w:val="00F05B76"/>
    <w:rsid w:val="00F05FCA"/>
    <w:rsid w:val="00F070EE"/>
    <w:rsid w:val="00F07226"/>
    <w:rsid w:val="00F07492"/>
    <w:rsid w:val="00F078AA"/>
    <w:rsid w:val="00F07CC8"/>
    <w:rsid w:val="00F106A7"/>
    <w:rsid w:val="00F10CDA"/>
    <w:rsid w:val="00F1165E"/>
    <w:rsid w:val="00F1253E"/>
    <w:rsid w:val="00F13709"/>
    <w:rsid w:val="00F14F53"/>
    <w:rsid w:val="00F14F6D"/>
    <w:rsid w:val="00F1561A"/>
    <w:rsid w:val="00F1693C"/>
    <w:rsid w:val="00F16F23"/>
    <w:rsid w:val="00F201E5"/>
    <w:rsid w:val="00F20E5A"/>
    <w:rsid w:val="00F2181F"/>
    <w:rsid w:val="00F21FF9"/>
    <w:rsid w:val="00F222A6"/>
    <w:rsid w:val="00F22316"/>
    <w:rsid w:val="00F22FA4"/>
    <w:rsid w:val="00F25C8A"/>
    <w:rsid w:val="00F260AE"/>
    <w:rsid w:val="00F2778E"/>
    <w:rsid w:val="00F3039B"/>
    <w:rsid w:val="00F30D8B"/>
    <w:rsid w:val="00F314E2"/>
    <w:rsid w:val="00F3177F"/>
    <w:rsid w:val="00F32197"/>
    <w:rsid w:val="00F33250"/>
    <w:rsid w:val="00F333D8"/>
    <w:rsid w:val="00F33554"/>
    <w:rsid w:val="00F342C5"/>
    <w:rsid w:val="00F3520B"/>
    <w:rsid w:val="00F353AC"/>
    <w:rsid w:val="00F356C3"/>
    <w:rsid w:val="00F36118"/>
    <w:rsid w:val="00F36C7D"/>
    <w:rsid w:val="00F4101F"/>
    <w:rsid w:val="00F41183"/>
    <w:rsid w:val="00F41694"/>
    <w:rsid w:val="00F41CD9"/>
    <w:rsid w:val="00F41EE4"/>
    <w:rsid w:val="00F43130"/>
    <w:rsid w:val="00F4409B"/>
    <w:rsid w:val="00F4449B"/>
    <w:rsid w:val="00F445B7"/>
    <w:rsid w:val="00F44B0A"/>
    <w:rsid w:val="00F44FF9"/>
    <w:rsid w:val="00F4651B"/>
    <w:rsid w:val="00F46995"/>
    <w:rsid w:val="00F50E10"/>
    <w:rsid w:val="00F51495"/>
    <w:rsid w:val="00F519B3"/>
    <w:rsid w:val="00F52239"/>
    <w:rsid w:val="00F52DCF"/>
    <w:rsid w:val="00F53B2C"/>
    <w:rsid w:val="00F54358"/>
    <w:rsid w:val="00F54945"/>
    <w:rsid w:val="00F54B0B"/>
    <w:rsid w:val="00F556CE"/>
    <w:rsid w:val="00F56CEA"/>
    <w:rsid w:val="00F60029"/>
    <w:rsid w:val="00F60976"/>
    <w:rsid w:val="00F60B76"/>
    <w:rsid w:val="00F6216E"/>
    <w:rsid w:val="00F625FB"/>
    <w:rsid w:val="00F63D29"/>
    <w:rsid w:val="00F641C5"/>
    <w:rsid w:val="00F65510"/>
    <w:rsid w:val="00F6578B"/>
    <w:rsid w:val="00F6600C"/>
    <w:rsid w:val="00F663DF"/>
    <w:rsid w:val="00F669A5"/>
    <w:rsid w:val="00F67D52"/>
    <w:rsid w:val="00F70102"/>
    <w:rsid w:val="00F7043A"/>
    <w:rsid w:val="00F71628"/>
    <w:rsid w:val="00F7209E"/>
    <w:rsid w:val="00F725D8"/>
    <w:rsid w:val="00F73144"/>
    <w:rsid w:val="00F732B6"/>
    <w:rsid w:val="00F74CE0"/>
    <w:rsid w:val="00F759D1"/>
    <w:rsid w:val="00F75CC4"/>
    <w:rsid w:val="00F75EDE"/>
    <w:rsid w:val="00F77283"/>
    <w:rsid w:val="00F77CFD"/>
    <w:rsid w:val="00F81728"/>
    <w:rsid w:val="00F8202E"/>
    <w:rsid w:val="00F83CA8"/>
    <w:rsid w:val="00F850B0"/>
    <w:rsid w:val="00F86C0B"/>
    <w:rsid w:val="00F86D8E"/>
    <w:rsid w:val="00F86DAB"/>
    <w:rsid w:val="00F87834"/>
    <w:rsid w:val="00F90533"/>
    <w:rsid w:val="00F9268B"/>
    <w:rsid w:val="00F93F65"/>
    <w:rsid w:val="00F94496"/>
    <w:rsid w:val="00F95511"/>
    <w:rsid w:val="00F9578C"/>
    <w:rsid w:val="00F978CA"/>
    <w:rsid w:val="00FA006F"/>
    <w:rsid w:val="00FA0BFF"/>
    <w:rsid w:val="00FA2783"/>
    <w:rsid w:val="00FA2AD4"/>
    <w:rsid w:val="00FA2CC4"/>
    <w:rsid w:val="00FA4A93"/>
    <w:rsid w:val="00FA5749"/>
    <w:rsid w:val="00FA67AC"/>
    <w:rsid w:val="00FB0396"/>
    <w:rsid w:val="00FB2702"/>
    <w:rsid w:val="00FB3078"/>
    <w:rsid w:val="00FB3515"/>
    <w:rsid w:val="00FB4B1D"/>
    <w:rsid w:val="00FB4EAB"/>
    <w:rsid w:val="00FB56AF"/>
    <w:rsid w:val="00FB6049"/>
    <w:rsid w:val="00FC0148"/>
    <w:rsid w:val="00FC0302"/>
    <w:rsid w:val="00FC075A"/>
    <w:rsid w:val="00FC14DB"/>
    <w:rsid w:val="00FC1CFB"/>
    <w:rsid w:val="00FC20A2"/>
    <w:rsid w:val="00FC2DC4"/>
    <w:rsid w:val="00FC3D76"/>
    <w:rsid w:val="00FC464E"/>
    <w:rsid w:val="00FC4C7E"/>
    <w:rsid w:val="00FC51CC"/>
    <w:rsid w:val="00FC534A"/>
    <w:rsid w:val="00FC5481"/>
    <w:rsid w:val="00FC5775"/>
    <w:rsid w:val="00FC581D"/>
    <w:rsid w:val="00FC5DC8"/>
    <w:rsid w:val="00FC743D"/>
    <w:rsid w:val="00FD0A36"/>
    <w:rsid w:val="00FD0B60"/>
    <w:rsid w:val="00FD1174"/>
    <w:rsid w:val="00FD146B"/>
    <w:rsid w:val="00FD1B3D"/>
    <w:rsid w:val="00FD49DD"/>
    <w:rsid w:val="00FD4EFC"/>
    <w:rsid w:val="00FD5100"/>
    <w:rsid w:val="00FD51AD"/>
    <w:rsid w:val="00FD602B"/>
    <w:rsid w:val="00FD7626"/>
    <w:rsid w:val="00FD7B3A"/>
    <w:rsid w:val="00FE08C7"/>
    <w:rsid w:val="00FE0F5C"/>
    <w:rsid w:val="00FE1C05"/>
    <w:rsid w:val="00FE1DA6"/>
    <w:rsid w:val="00FE2189"/>
    <w:rsid w:val="00FE2731"/>
    <w:rsid w:val="00FE2F68"/>
    <w:rsid w:val="00FE44B0"/>
    <w:rsid w:val="00FE5700"/>
    <w:rsid w:val="00FE630A"/>
    <w:rsid w:val="00FE72B9"/>
    <w:rsid w:val="00FE75AB"/>
    <w:rsid w:val="00FE7AC7"/>
    <w:rsid w:val="00FF06DB"/>
    <w:rsid w:val="00FF255E"/>
    <w:rsid w:val="00FF2928"/>
    <w:rsid w:val="00FF6853"/>
    <w:rsid w:val="00FF74FB"/>
    <w:rsid w:val="00FF7F9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v:textbox inset="5.85pt,.7pt,5.85pt,.7pt"/>
    </o:shapedefaults>
    <o:shapelayout v:ext="edit">
      <o:idmap v:ext="edit" data="1"/>
    </o:shapelayout>
  </w:shapeDefaults>
  <w:decimalSymbol w:val="."/>
  <w:listSeparator w:val=","/>
  <w14:docId w14:val="38671594"/>
  <w15:docId w15:val="{3D73B3FD-98E6-4C73-9155-C4527EBD3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4">
    <w:lsdException w:name="Normal" w:qFormat="1"/>
    <w:lsdException w:name="heading 1" w:qFormat="1"/>
    <w:lsdException w:name="heading 2" w:qFormat="1"/>
    <w:lsdException w:name="heading 3" w:uiPriority="9" w:qFormat="1"/>
    <w:lsdException w:name="heading 4" w:unhideWhenUsed="1" w:qFormat="1"/>
    <w:lsdException w:name="heading 5" w:unhideWhenUsed="1" w:qFormat="1"/>
    <w:lsdException w:name="heading 6" w:unhideWhenUsed="1" w:qFormat="1"/>
    <w:lsdException w:name="heading 7" w:semiHidden="1"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lsdException w:name="Body Text Indent 2" w:unhideWhenUsed="1"/>
    <w:lsdException w:name="Body Text Indent 3"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1">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1">
    <w:name w:val="heading 1"/>
    <w:basedOn w:val="a1"/>
    <w:next w:val="a1"/>
    <w:link w:val="1Char"/>
    <w:qFormat/>
    <w:rsid w:val="00B17E0A"/>
    <w:pPr>
      <w:keepNext/>
      <w:keepLines/>
      <w:suppressAutoHyphens/>
      <w:spacing w:before="360" w:after="240" w:line="300" w:lineRule="atLeast"/>
      <w:ind w:left="567" w:hanging="567"/>
      <w:jc w:val="left"/>
      <w:outlineLvl w:val="0"/>
    </w:pPr>
    <w:rPr>
      <w:b/>
      <w:sz w:val="24"/>
    </w:rPr>
  </w:style>
  <w:style w:type="paragraph" w:styleId="2">
    <w:name w:val="heading 2"/>
    <w:basedOn w:val="a1"/>
    <w:next w:val="a1"/>
    <w:link w:val="2Char"/>
    <w:qFormat/>
    <w:rsid w:val="00B17E0A"/>
    <w:pPr>
      <w:keepNext/>
      <w:keepLines/>
      <w:suppressAutoHyphens/>
      <w:spacing w:before="360" w:after="160"/>
      <w:ind w:left="567" w:hanging="567"/>
      <w:outlineLvl w:val="1"/>
    </w:pPr>
    <w:rPr>
      <w:b/>
    </w:rPr>
  </w:style>
  <w:style w:type="paragraph" w:styleId="3">
    <w:name w:val="heading 3"/>
    <w:basedOn w:val="a1"/>
    <w:next w:val="a1"/>
    <w:link w:val="3Char"/>
    <w:uiPriority w:val="9"/>
    <w:qFormat/>
    <w:rsid w:val="00B17E0A"/>
    <w:pPr>
      <w:spacing w:before="360"/>
      <w:ind w:firstLine="0"/>
      <w:outlineLvl w:val="2"/>
    </w:pPr>
  </w:style>
  <w:style w:type="paragraph" w:styleId="4">
    <w:name w:val="heading 4"/>
    <w:basedOn w:val="a1"/>
    <w:next w:val="a1"/>
    <w:link w:val="4Char"/>
    <w:qFormat/>
    <w:rsid w:val="00B17E0A"/>
    <w:pPr>
      <w:spacing w:before="240"/>
      <w:ind w:firstLine="0"/>
      <w:outlineLvl w:val="3"/>
    </w:pPr>
  </w:style>
  <w:style w:type="paragraph" w:styleId="5">
    <w:name w:val="heading 5"/>
    <w:basedOn w:val="a1"/>
    <w:next w:val="a1"/>
    <w:link w:val="5Char"/>
    <w:qFormat/>
    <w:rsid w:val="00B17E0A"/>
    <w:pPr>
      <w:spacing w:before="240"/>
      <w:ind w:firstLine="0"/>
      <w:outlineLvl w:val="4"/>
    </w:pPr>
  </w:style>
  <w:style w:type="paragraph" w:styleId="6">
    <w:name w:val="heading 6"/>
    <w:basedOn w:val="a1"/>
    <w:next w:val="a1"/>
    <w:link w:val="6Char"/>
    <w:qFormat/>
    <w:rsid w:val="00B17E0A"/>
    <w:pPr>
      <w:spacing w:before="240"/>
      <w:ind w:firstLine="0"/>
      <w:outlineLvl w:val="5"/>
    </w:pPr>
  </w:style>
  <w:style w:type="paragraph" w:styleId="7">
    <w:name w:val="heading 7"/>
    <w:basedOn w:val="a1"/>
    <w:next w:val="a1"/>
    <w:link w:val="7Char"/>
    <w:qFormat/>
    <w:rsid w:val="00B17E0A"/>
    <w:pPr>
      <w:spacing w:before="240"/>
      <w:ind w:firstLine="0"/>
      <w:outlineLvl w:val="6"/>
    </w:pPr>
  </w:style>
  <w:style w:type="paragraph" w:styleId="8">
    <w:name w:val="heading 8"/>
    <w:basedOn w:val="a1"/>
    <w:next w:val="a1"/>
    <w:link w:val="8Char"/>
    <w:qFormat/>
    <w:rsid w:val="00B17E0A"/>
    <w:pPr>
      <w:spacing w:before="240"/>
      <w:ind w:firstLine="0"/>
      <w:outlineLvl w:val="7"/>
    </w:pPr>
  </w:style>
  <w:style w:type="paragraph" w:styleId="9">
    <w:name w:val="heading 9"/>
    <w:basedOn w:val="a1"/>
    <w:next w:val="a1"/>
    <w:link w:val="9Char"/>
    <w:qFormat/>
    <w:rsid w:val="00B17E0A"/>
    <w:pPr>
      <w:spacing w:before="240"/>
      <w:ind w:firstLine="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B17E0A"/>
    <w:pPr>
      <w:spacing w:before="600" w:after="360" w:line="220" w:lineRule="atLeast"/>
      <w:ind w:left="567" w:right="567"/>
      <w:contextualSpacing/>
    </w:pPr>
    <w:rPr>
      <w:sz w:val="18"/>
    </w:rPr>
  </w:style>
  <w:style w:type="paragraph" w:customStyle="1" w:styleId="address">
    <w:name w:val="address"/>
    <w:basedOn w:val="a1"/>
    <w:rsid w:val="00B17E0A"/>
    <w:pPr>
      <w:spacing w:after="200" w:line="220" w:lineRule="atLeast"/>
      <w:ind w:firstLine="0"/>
      <w:contextualSpacing/>
      <w:jc w:val="center"/>
    </w:pPr>
    <w:rPr>
      <w:sz w:val="18"/>
    </w:rPr>
  </w:style>
  <w:style w:type="numbering" w:customStyle="1" w:styleId="arabnumitem">
    <w:name w:val="arabnumitem"/>
    <w:basedOn w:val="a4"/>
    <w:rsid w:val="00B17E0A"/>
    <w:pPr>
      <w:numPr>
        <w:numId w:val="1"/>
      </w:numPr>
    </w:pPr>
  </w:style>
  <w:style w:type="paragraph" w:styleId="a0">
    <w:name w:val="List Bullet"/>
    <w:basedOn w:val="a1"/>
    <w:rsid w:val="00B17E0A"/>
    <w:pPr>
      <w:numPr>
        <w:numId w:val="7"/>
      </w:numPr>
      <w:spacing w:before="120" w:after="120"/>
      <w:contextualSpacing/>
    </w:pPr>
  </w:style>
  <w:style w:type="paragraph" w:customStyle="1" w:styleId="author">
    <w:name w:val="author"/>
    <w:basedOn w:val="a1"/>
    <w:next w:val="address"/>
    <w:rsid w:val="00B17E0A"/>
    <w:pPr>
      <w:spacing w:after="200"/>
      <w:ind w:firstLine="0"/>
      <w:jc w:val="center"/>
    </w:pPr>
  </w:style>
  <w:style w:type="paragraph" w:customStyle="1" w:styleId="bulletitem">
    <w:name w:val="bulletitem"/>
    <w:basedOn w:val="a1"/>
    <w:rsid w:val="00B17E0A"/>
    <w:pPr>
      <w:numPr>
        <w:numId w:val="11"/>
      </w:numPr>
      <w:spacing w:before="160" w:after="160"/>
      <w:contextualSpacing/>
    </w:pPr>
  </w:style>
  <w:style w:type="paragraph" w:customStyle="1" w:styleId="dashitem">
    <w:name w:val="dashitem"/>
    <w:basedOn w:val="a1"/>
    <w:rsid w:val="00B17E0A"/>
    <w:pPr>
      <w:numPr>
        <w:numId w:val="12"/>
      </w:numPr>
      <w:spacing w:before="160" w:after="160"/>
      <w:contextualSpacing/>
    </w:pPr>
  </w:style>
  <w:style w:type="character" w:customStyle="1" w:styleId="e-mail">
    <w:name w:val="e-mail"/>
    <w:basedOn w:val="a2"/>
    <w:rsid w:val="00B17E0A"/>
    <w:rPr>
      <w:rFonts w:ascii="Courier" w:hAnsi="Courier"/>
      <w:noProof/>
      <w:lang w:val="en-US"/>
    </w:rPr>
  </w:style>
  <w:style w:type="paragraph" w:customStyle="1" w:styleId="equation">
    <w:name w:val="equation"/>
    <w:basedOn w:val="a1"/>
    <w:next w:val="a1"/>
    <w:rsid w:val="00B17E0A"/>
    <w:pPr>
      <w:tabs>
        <w:tab w:val="center" w:pos="3289"/>
        <w:tab w:val="right" w:pos="6917"/>
      </w:tabs>
      <w:spacing w:before="160" w:after="160"/>
      <w:ind w:firstLine="0"/>
    </w:pPr>
  </w:style>
  <w:style w:type="paragraph" w:customStyle="1" w:styleId="figurecaption">
    <w:name w:val="figurecaption"/>
    <w:basedOn w:val="a1"/>
    <w:next w:val="a1"/>
    <w:rsid w:val="00B17E0A"/>
    <w:pPr>
      <w:keepLines/>
      <w:spacing w:before="120" w:after="240" w:line="220" w:lineRule="atLeast"/>
      <w:ind w:firstLine="0"/>
      <w:jc w:val="center"/>
    </w:pPr>
    <w:rPr>
      <w:sz w:val="18"/>
    </w:rPr>
  </w:style>
  <w:style w:type="character" w:styleId="a5">
    <w:name w:val="footnote reference"/>
    <w:basedOn w:val="a2"/>
    <w:rsid w:val="00B17E0A"/>
    <w:rPr>
      <w:position w:val="0"/>
      <w:vertAlign w:val="superscript"/>
    </w:rPr>
  </w:style>
  <w:style w:type="paragraph" w:styleId="a6">
    <w:name w:val="footer"/>
    <w:basedOn w:val="a1"/>
    <w:link w:val="Char"/>
    <w:rsid w:val="00B17E0A"/>
    <w:pPr>
      <w:tabs>
        <w:tab w:val="center" w:pos="4536"/>
        <w:tab w:val="right" w:pos="9072"/>
      </w:tabs>
    </w:pPr>
  </w:style>
  <w:style w:type="character" w:customStyle="1" w:styleId="Char">
    <w:name w:val="바닥글 Char"/>
    <w:basedOn w:val="a2"/>
    <w:link w:val="a6"/>
    <w:rsid w:val="0090666A"/>
    <w:rPr>
      <w:rFonts w:ascii="Times New Roman" w:eastAsia="Times New Roman" w:hAnsi="Times New Roman"/>
      <w:sz w:val="20"/>
      <w:szCs w:val="20"/>
      <w:lang w:eastAsia="de-DE" w:bidi="ar-SA"/>
    </w:rPr>
  </w:style>
  <w:style w:type="paragraph" w:customStyle="1" w:styleId="heading1">
    <w:name w:val="heading1"/>
    <w:basedOn w:val="1"/>
    <w:next w:val="a1"/>
    <w:rsid w:val="00B17E0A"/>
    <w:pPr>
      <w:numPr>
        <w:numId w:val="8"/>
      </w:numPr>
    </w:pPr>
    <w:rPr>
      <w:bCs/>
    </w:rPr>
  </w:style>
  <w:style w:type="paragraph" w:customStyle="1" w:styleId="heading2">
    <w:name w:val="heading2"/>
    <w:basedOn w:val="2"/>
    <w:next w:val="a1"/>
    <w:rsid w:val="00B17E0A"/>
    <w:pPr>
      <w:numPr>
        <w:ilvl w:val="1"/>
        <w:numId w:val="8"/>
      </w:numPr>
    </w:pPr>
    <w:rPr>
      <w:bCs/>
      <w:iCs/>
    </w:rPr>
  </w:style>
  <w:style w:type="character" w:customStyle="1" w:styleId="heading3">
    <w:name w:val="heading3"/>
    <w:basedOn w:val="a2"/>
    <w:rsid w:val="00B17E0A"/>
    <w:rPr>
      <w:b/>
    </w:rPr>
  </w:style>
  <w:style w:type="character" w:customStyle="1" w:styleId="heading4">
    <w:name w:val="heading4"/>
    <w:basedOn w:val="a2"/>
    <w:rsid w:val="00B17E0A"/>
    <w:rPr>
      <w:i/>
    </w:rPr>
  </w:style>
  <w:style w:type="numbering" w:customStyle="1" w:styleId="headings">
    <w:name w:val="headings"/>
    <w:basedOn w:val="arabnumitem"/>
    <w:rsid w:val="00B17E0A"/>
    <w:pPr>
      <w:numPr>
        <w:numId w:val="4"/>
      </w:numPr>
    </w:pPr>
  </w:style>
  <w:style w:type="character" w:styleId="a7">
    <w:name w:val="Hyperlink"/>
    <w:basedOn w:val="a2"/>
    <w:uiPriority w:val="99"/>
    <w:rsid w:val="00B17E0A"/>
    <w:rPr>
      <w:color w:val="auto"/>
      <w:u w:val="none"/>
    </w:rPr>
  </w:style>
  <w:style w:type="paragraph" w:customStyle="1" w:styleId="image">
    <w:name w:val="image"/>
    <w:basedOn w:val="a1"/>
    <w:next w:val="a1"/>
    <w:rsid w:val="00B17E0A"/>
    <w:pPr>
      <w:spacing w:before="240" w:after="120"/>
      <w:ind w:firstLine="0"/>
      <w:jc w:val="center"/>
    </w:pPr>
  </w:style>
  <w:style w:type="numbering" w:customStyle="1" w:styleId="itemization">
    <w:name w:val="itemization"/>
    <w:basedOn w:val="a4"/>
    <w:semiHidden/>
    <w:rsid w:val="00B17E0A"/>
  </w:style>
  <w:style w:type="numbering" w:customStyle="1" w:styleId="itemization1">
    <w:name w:val="itemization1"/>
    <w:basedOn w:val="a4"/>
    <w:rsid w:val="00B17E0A"/>
    <w:pPr>
      <w:numPr>
        <w:numId w:val="2"/>
      </w:numPr>
    </w:pPr>
  </w:style>
  <w:style w:type="numbering" w:customStyle="1" w:styleId="itemization2">
    <w:name w:val="itemization2"/>
    <w:basedOn w:val="a4"/>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a8">
    <w:name w:val="header"/>
    <w:basedOn w:val="a1"/>
    <w:link w:val="Char0"/>
    <w:rsid w:val="00B17E0A"/>
    <w:pPr>
      <w:tabs>
        <w:tab w:val="center" w:pos="4536"/>
        <w:tab w:val="right" w:pos="9072"/>
      </w:tabs>
      <w:ind w:firstLine="0"/>
    </w:pPr>
    <w:rPr>
      <w:sz w:val="18"/>
    </w:rPr>
  </w:style>
  <w:style w:type="character" w:customStyle="1" w:styleId="Char0">
    <w:name w:val="머리글 Char"/>
    <w:basedOn w:val="a2"/>
    <w:link w:val="a8"/>
    <w:rsid w:val="0090666A"/>
    <w:rPr>
      <w:rFonts w:ascii="Times New Roman" w:eastAsia="Times New Roman" w:hAnsi="Times New Roman"/>
      <w:sz w:val="18"/>
      <w:szCs w:val="20"/>
      <w:lang w:eastAsia="de-DE" w:bidi="ar-SA"/>
    </w:rPr>
  </w:style>
  <w:style w:type="paragraph" w:styleId="a">
    <w:name w:val="List Number"/>
    <w:basedOn w:val="a1"/>
    <w:rsid w:val="00B17E0A"/>
    <w:pPr>
      <w:numPr>
        <w:numId w:val="9"/>
      </w:numPr>
    </w:pPr>
  </w:style>
  <w:style w:type="paragraph" w:customStyle="1" w:styleId="numitem">
    <w:name w:val="numitem"/>
    <w:basedOn w:val="a1"/>
    <w:rsid w:val="00B17E0A"/>
    <w:pPr>
      <w:numPr>
        <w:numId w:val="13"/>
      </w:numPr>
      <w:spacing w:before="160" w:after="160"/>
      <w:contextualSpacing/>
    </w:pPr>
  </w:style>
  <w:style w:type="paragraph" w:customStyle="1" w:styleId="p1a">
    <w:name w:val="p1a"/>
    <w:basedOn w:val="a1"/>
    <w:rsid w:val="00B17E0A"/>
    <w:pPr>
      <w:ind w:firstLine="0"/>
    </w:pPr>
  </w:style>
  <w:style w:type="paragraph" w:customStyle="1" w:styleId="programcode">
    <w:name w:val="programcode"/>
    <w:basedOn w:val="a1"/>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1"/>
    <w:rsid w:val="00024884"/>
    <w:pPr>
      <w:numPr>
        <w:numId w:val="10"/>
      </w:numPr>
      <w:spacing w:line="220" w:lineRule="atLeast"/>
    </w:pPr>
    <w:rPr>
      <w:sz w:val="18"/>
    </w:rPr>
  </w:style>
  <w:style w:type="numbering" w:customStyle="1" w:styleId="referencelist">
    <w:name w:val="referencelist"/>
    <w:basedOn w:val="a4"/>
    <w:semiHidden/>
    <w:rsid w:val="00B17E0A"/>
    <w:pPr>
      <w:numPr>
        <w:numId w:val="5"/>
      </w:numPr>
    </w:pPr>
  </w:style>
  <w:style w:type="paragraph" w:customStyle="1" w:styleId="runninghead-left">
    <w:name w:val="running head - left"/>
    <w:basedOn w:val="a1"/>
    <w:rsid w:val="00B17E0A"/>
    <w:pPr>
      <w:ind w:firstLine="0"/>
      <w:jc w:val="left"/>
    </w:pPr>
    <w:rPr>
      <w:sz w:val="18"/>
      <w:szCs w:val="18"/>
    </w:rPr>
  </w:style>
  <w:style w:type="character" w:customStyle="1" w:styleId="1Char">
    <w:name w:val="제목 1 Char"/>
    <w:basedOn w:val="a2"/>
    <w:link w:val="1"/>
    <w:rsid w:val="0090666A"/>
    <w:rPr>
      <w:rFonts w:ascii="Times New Roman" w:eastAsia="Times New Roman" w:hAnsi="Times New Roman"/>
      <w:b/>
      <w:sz w:val="24"/>
      <w:szCs w:val="20"/>
      <w:lang w:eastAsia="de-DE" w:bidi="ar-SA"/>
    </w:rPr>
  </w:style>
  <w:style w:type="character" w:customStyle="1" w:styleId="2Char">
    <w:name w:val="제목 2 Char"/>
    <w:basedOn w:val="a2"/>
    <w:link w:val="2"/>
    <w:rsid w:val="0090666A"/>
    <w:rPr>
      <w:rFonts w:ascii="Times New Roman" w:eastAsia="Times New Roman" w:hAnsi="Times New Roman"/>
      <w:b/>
      <w:sz w:val="20"/>
      <w:szCs w:val="20"/>
      <w:lang w:eastAsia="de-DE" w:bidi="ar-SA"/>
    </w:rPr>
  </w:style>
  <w:style w:type="character" w:customStyle="1" w:styleId="3Char">
    <w:name w:val="제목 3 Char"/>
    <w:basedOn w:val="a2"/>
    <w:link w:val="3"/>
    <w:uiPriority w:val="9"/>
    <w:rsid w:val="0090666A"/>
    <w:rPr>
      <w:rFonts w:ascii="Times New Roman" w:eastAsia="Times New Roman" w:hAnsi="Times New Roman"/>
      <w:sz w:val="20"/>
      <w:szCs w:val="20"/>
      <w:lang w:eastAsia="de-DE" w:bidi="ar-SA"/>
    </w:rPr>
  </w:style>
  <w:style w:type="character" w:customStyle="1" w:styleId="4Char">
    <w:name w:val="제목 4 Char"/>
    <w:basedOn w:val="a2"/>
    <w:link w:val="4"/>
    <w:rsid w:val="0090666A"/>
    <w:rPr>
      <w:rFonts w:ascii="Times New Roman" w:eastAsia="Times New Roman" w:hAnsi="Times New Roman"/>
      <w:sz w:val="20"/>
      <w:szCs w:val="20"/>
      <w:lang w:eastAsia="de-DE" w:bidi="ar-SA"/>
    </w:rPr>
  </w:style>
  <w:style w:type="character" w:customStyle="1" w:styleId="5Char">
    <w:name w:val="제목 5 Char"/>
    <w:basedOn w:val="a2"/>
    <w:link w:val="5"/>
    <w:rsid w:val="0090666A"/>
    <w:rPr>
      <w:rFonts w:ascii="Times New Roman" w:eastAsia="Times New Roman" w:hAnsi="Times New Roman"/>
      <w:sz w:val="20"/>
      <w:szCs w:val="20"/>
      <w:lang w:eastAsia="de-DE" w:bidi="ar-SA"/>
    </w:rPr>
  </w:style>
  <w:style w:type="character" w:customStyle="1" w:styleId="6Char">
    <w:name w:val="제목 6 Char"/>
    <w:basedOn w:val="a2"/>
    <w:link w:val="6"/>
    <w:rsid w:val="0090666A"/>
    <w:rPr>
      <w:rFonts w:ascii="Times New Roman" w:eastAsia="Times New Roman" w:hAnsi="Times New Roman"/>
      <w:sz w:val="20"/>
      <w:szCs w:val="20"/>
      <w:lang w:eastAsia="de-DE" w:bidi="ar-SA"/>
    </w:rPr>
  </w:style>
  <w:style w:type="character" w:customStyle="1" w:styleId="7Char">
    <w:name w:val="제목 7 Char"/>
    <w:basedOn w:val="a2"/>
    <w:link w:val="7"/>
    <w:rsid w:val="0090666A"/>
    <w:rPr>
      <w:rFonts w:ascii="Times New Roman" w:eastAsia="Times New Roman" w:hAnsi="Times New Roman"/>
      <w:sz w:val="20"/>
      <w:szCs w:val="20"/>
      <w:lang w:eastAsia="de-DE" w:bidi="ar-SA"/>
    </w:rPr>
  </w:style>
  <w:style w:type="character" w:customStyle="1" w:styleId="8Char">
    <w:name w:val="제목 8 Char"/>
    <w:basedOn w:val="a2"/>
    <w:link w:val="8"/>
    <w:rsid w:val="0090666A"/>
    <w:rPr>
      <w:rFonts w:ascii="Times New Roman" w:eastAsia="Times New Roman" w:hAnsi="Times New Roman"/>
      <w:sz w:val="20"/>
      <w:szCs w:val="20"/>
      <w:lang w:eastAsia="de-DE" w:bidi="ar-SA"/>
    </w:rPr>
  </w:style>
  <w:style w:type="character" w:customStyle="1" w:styleId="9Char">
    <w:name w:val="제목 9 Char"/>
    <w:basedOn w:val="a2"/>
    <w:link w:val="9"/>
    <w:rsid w:val="0090666A"/>
    <w:rPr>
      <w:rFonts w:ascii="Times New Roman" w:eastAsia="Times New Roman" w:hAnsi="Times New Roman"/>
      <w:sz w:val="20"/>
      <w:szCs w:val="20"/>
      <w:lang w:eastAsia="de-DE" w:bidi="ar-SA"/>
    </w:rPr>
  </w:style>
  <w:style w:type="paragraph" w:customStyle="1" w:styleId="runninghead-right">
    <w:name w:val="running head - right"/>
    <w:basedOn w:val="a1"/>
    <w:rsid w:val="00B17E0A"/>
    <w:pPr>
      <w:ind w:firstLine="0"/>
      <w:jc w:val="right"/>
    </w:pPr>
    <w:rPr>
      <w:bCs/>
      <w:sz w:val="18"/>
      <w:szCs w:val="18"/>
    </w:rPr>
  </w:style>
  <w:style w:type="character" w:styleId="a9">
    <w:name w:val="page number"/>
    <w:basedOn w:val="a2"/>
    <w:rsid w:val="00B17E0A"/>
    <w:rPr>
      <w:sz w:val="18"/>
    </w:rPr>
  </w:style>
  <w:style w:type="paragraph" w:customStyle="1" w:styleId="papertitle">
    <w:name w:val="papertitle"/>
    <w:basedOn w:val="a1"/>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a1"/>
    <w:next w:val="a1"/>
    <w:rsid w:val="00B17E0A"/>
    <w:pPr>
      <w:keepNext/>
      <w:keepLines/>
      <w:spacing w:before="240" w:after="120" w:line="220" w:lineRule="atLeast"/>
      <w:ind w:firstLine="0"/>
      <w:jc w:val="center"/>
    </w:pPr>
    <w:rPr>
      <w:sz w:val="18"/>
      <w:lang w:val="de-DE"/>
    </w:rPr>
  </w:style>
  <w:style w:type="character" w:customStyle="1" w:styleId="url">
    <w:name w:val="url"/>
    <w:basedOn w:val="a2"/>
    <w:rsid w:val="00B17E0A"/>
    <w:rPr>
      <w:rFonts w:ascii="Courier" w:hAnsi="Courier"/>
      <w:noProof/>
      <w:lang w:val="en-US"/>
    </w:rPr>
  </w:style>
  <w:style w:type="paragraph" w:styleId="aa">
    <w:name w:val="footnote text"/>
    <w:basedOn w:val="a1"/>
    <w:link w:val="Char1"/>
    <w:rsid w:val="00B17E0A"/>
    <w:pPr>
      <w:spacing w:line="220" w:lineRule="atLeast"/>
      <w:ind w:left="227" w:hanging="227"/>
    </w:pPr>
    <w:rPr>
      <w:sz w:val="18"/>
    </w:rPr>
  </w:style>
  <w:style w:type="character" w:customStyle="1" w:styleId="Char1">
    <w:name w:val="각주 텍스트 Char"/>
    <w:basedOn w:val="a2"/>
    <w:link w:val="aa"/>
    <w:rsid w:val="00364275"/>
    <w:rPr>
      <w:rFonts w:ascii="Times New Roman" w:eastAsia="Times New Roman" w:hAnsi="Times New Roman"/>
      <w:sz w:val="18"/>
      <w:szCs w:val="20"/>
      <w:lang w:eastAsia="de-DE" w:bidi="ar-SA"/>
    </w:rPr>
  </w:style>
  <w:style w:type="paragraph" w:styleId="ab">
    <w:name w:val="Balloon Text"/>
    <w:basedOn w:val="a1"/>
    <w:link w:val="Char2"/>
    <w:rsid w:val="007D3F01"/>
    <w:pPr>
      <w:spacing w:line="240" w:lineRule="auto"/>
    </w:pPr>
    <w:rPr>
      <w:rFonts w:ascii="Tahoma" w:hAnsi="Tahoma" w:cs="Tahoma"/>
      <w:sz w:val="16"/>
      <w:szCs w:val="16"/>
    </w:rPr>
  </w:style>
  <w:style w:type="character" w:customStyle="1" w:styleId="Char2">
    <w:name w:val="풍선 도움말 텍스트 Char"/>
    <w:basedOn w:val="a2"/>
    <w:link w:val="ab"/>
    <w:rsid w:val="007D3F01"/>
    <w:rPr>
      <w:rFonts w:ascii="Tahoma" w:eastAsia="Times New Roman" w:hAnsi="Tahoma" w:cs="Tahoma"/>
      <w:sz w:val="16"/>
      <w:szCs w:val="16"/>
      <w:lang w:eastAsia="de-DE" w:bidi="ar-SA"/>
    </w:rPr>
  </w:style>
  <w:style w:type="character" w:customStyle="1" w:styleId="RH">
    <w:name w:val="RH"/>
    <w:basedOn w:val="a2"/>
    <w:rsid w:val="000F1F28"/>
  </w:style>
  <w:style w:type="paragraph" w:customStyle="1" w:styleId="ReferenceLine">
    <w:name w:val="ReferenceLine"/>
    <w:basedOn w:val="p1a"/>
    <w:rsid w:val="00B17E0A"/>
    <w:pPr>
      <w:spacing w:line="200" w:lineRule="exact"/>
    </w:pPr>
    <w:rPr>
      <w:sz w:val="16"/>
    </w:rPr>
  </w:style>
  <w:style w:type="paragraph" w:customStyle="1" w:styleId="Title1">
    <w:name w:val="Title1"/>
    <w:basedOn w:val="a1"/>
    <w:next w:val="author"/>
    <w:rsid w:val="00953B28"/>
    <w:pPr>
      <w:keepNext/>
      <w:keepLines/>
      <w:suppressAutoHyphens/>
      <w:spacing w:after="480" w:line="360" w:lineRule="atLeast"/>
      <w:ind w:firstLine="0"/>
      <w:jc w:val="center"/>
    </w:pPr>
    <w:rPr>
      <w:rFonts w:eastAsia="SimSun"/>
      <w:b/>
      <w:sz w:val="28"/>
    </w:rPr>
  </w:style>
  <w:style w:type="character" w:styleId="ac">
    <w:name w:val="Placeholder Text"/>
    <w:basedOn w:val="a2"/>
    <w:uiPriority w:val="99"/>
    <w:semiHidden/>
    <w:rsid w:val="005F1091"/>
    <w:rPr>
      <w:color w:val="808080"/>
    </w:rPr>
  </w:style>
  <w:style w:type="table" w:styleId="ad">
    <w:name w:val="Table Grid"/>
    <w:basedOn w:val="a3"/>
    <w:rsid w:val="005F6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2"/>
    <w:rsid w:val="003C69D5"/>
    <w:rPr>
      <w:sz w:val="16"/>
      <w:szCs w:val="16"/>
    </w:rPr>
  </w:style>
  <w:style w:type="paragraph" w:styleId="af">
    <w:name w:val="annotation text"/>
    <w:basedOn w:val="a1"/>
    <w:link w:val="Char3"/>
    <w:rsid w:val="003C69D5"/>
    <w:pPr>
      <w:spacing w:line="240" w:lineRule="auto"/>
    </w:pPr>
  </w:style>
  <w:style w:type="character" w:customStyle="1" w:styleId="Char3">
    <w:name w:val="메모 텍스트 Char"/>
    <w:basedOn w:val="a2"/>
    <w:link w:val="af"/>
    <w:rsid w:val="003C69D5"/>
    <w:rPr>
      <w:rFonts w:ascii="Times New Roman" w:eastAsia="Times New Roman" w:hAnsi="Times New Roman"/>
      <w:sz w:val="20"/>
      <w:szCs w:val="20"/>
      <w:lang w:eastAsia="de-DE" w:bidi="ar-SA"/>
    </w:rPr>
  </w:style>
  <w:style w:type="paragraph" w:styleId="af0">
    <w:name w:val="annotation subject"/>
    <w:basedOn w:val="af"/>
    <w:next w:val="af"/>
    <w:link w:val="Char4"/>
    <w:rsid w:val="00225876"/>
    <w:rPr>
      <w:b/>
      <w:bCs/>
    </w:rPr>
  </w:style>
  <w:style w:type="character" w:customStyle="1" w:styleId="Char4">
    <w:name w:val="메모 주제 Char"/>
    <w:basedOn w:val="Char3"/>
    <w:link w:val="af0"/>
    <w:rsid w:val="00225876"/>
    <w:rPr>
      <w:rFonts w:ascii="Times New Roman" w:eastAsia="Times New Roman" w:hAnsi="Times New Roman"/>
      <w:b/>
      <w:bCs/>
      <w:sz w:val="20"/>
      <w:szCs w:val="20"/>
      <w:lang w:eastAsia="de-DE" w:bidi="ar-SA"/>
    </w:rPr>
  </w:style>
  <w:style w:type="character" w:customStyle="1" w:styleId="def">
    <w:name w:val="def"/>
    <w:basedOn w:val="a2"/>
    <w:rsid w:val="00242AEF"/>
  </w:style>
  <w:style w:type="paragraph" w:styleId="af1">
    <w:name w:val="caption"/>
    <w:basedOn w:val="a1"/>
    <w:next w:val="a1"/>
    <w:unhideWhenUsed/>
    <w:rsid w:val="00F00B5F"/>
    <w:rPr>
      <w:b/>
      <w:bCs/>
    </w:rPr>
  </w:style>
  <w:style w:type="paragraph" w:styleId="HTML">
    <w:name w:val="HTML Preformatted"/>
    <w:basedOn w:val="a1"/>
    <w:link w:val="HTMLChar"/>
    <w:uiPriority w:val="99"/>
    <w:unhideWhenUsed/>
    <w:rsid w:val="00DA6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굴림체" w:eastAsia="굴림체" w:hAnsi="굴림체" w:cs="굴림체"/>
      <w:sz w:val="24"/>
      <w:szCs w:val="24"/>
      <w:lang w:eastAsia="ko-KR"/>
    </w:rPr>
  </w:style>
  <w:style w:type="character" w:customStyle="1" w:styleId="HTMLChar">
    <w:name w:val="미리 서식이 지정된 HTML Char"/>
    <w:basedOn w:val="a2"/>
    <w:link w:val="HTML"/>
    <w:uiPriority w:val="99"/>
    <w:rsid w:val="00DA6230"/>
    <w:rPr>
      <w:rFonts w:ascii="굴림체" w:eastAsia="굴림체" w:hAnsi="굴림체" w:cs="굴림체"/>
      <w:sz w:val="24"/>
      <w:szCs w:val="24"/>
      <w:lang w:eastAsia="ko-KR" w:bidi="ar-SA"/>
    </w:rPr>
  </w:style>
  <w:style w:type="character" w:customStyle="1" w:styleId="mjxassistivemathml">
    <w:name w:val="mjx_assistive_mathml"/>
    <w:basedOn w:val="a2"/>
    <w:rsid w:val="0055701F"/>
  </w:style>
  <w:style w:type="character" w:customStyle="1" w:styleId="apple-converted-space">
    <w:name w:val="apple-converted-space"/>
    <w:basedOn w:val="a2"/>
    <w:rsid w:val="009A2CE5"/>
  </w:style>
  <w:style w:type="paragraph" w:styleId="af2">
    <w:name w:val="List Paragraph"/>
    <w:basedOn w:val="a1"/>
    <w:uiPriority w:val="34"/>
    <w:qFormat/>
    <w:rsid w:val="008B282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573918">
      <w:bodyDiv w:val="1"/>
      <w:marLeft w:val="0"/>
      <w:marRight w:val="0"/>
      <w:marTop w:val="0"/>
      <w:marBottom w:val="0"/>
      <w:divBdr>
        <w:top w:val="none" w:sz="0" w:space="0" w:color="auto"/>
        <w:left w:val="none" w:sz="0" w:space="0" w:color="auto"/>
        <w:bottom w:val="none" w:sz="0" w:space="0" w:color="auto"/>
        <w:right w:val="none" w:sz="0" w:space="0" w:color="auto"/>
      </w:divBdr>
    </w:div>
    <w:div w:id="140001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rodrigob.github.io/are_we_there_yet/build/classification_datasets_resul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cs231n.github.io/neural-networks-1/"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Feng_Liu\MICCIA\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5AAFC-BEC1-43AD-950C-97C409B4F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18</TotalTime>
  <Pages>12</Pages>
  <Words>3930</Words>
  <Characters>21947</Characters>
  <Application>Microsoft Office Word</Application>
  <DocSecurity>0</DocSecurity>
  <Lines>182</Lines>
  <Paragraphs>51</Paragraphs>
  <ScaleCrop>false</ScaleCrop>
  <HeadingPairs>
    <vt:vector size="6" baseType="variant">
      <vt:variant>
        <vt:lpstr>제목</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dataspect IT-Services, Heidelberg, Germany</Company>
  <LinksUpToDate>false</LinksUpToDate>
  <CharactersWithSpaces>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Feng</dc:creator>
  <dc:description>Formats and macros for Springer Lecture Notes</dc:description>
  <cp:lastModifiedBy>김예지</cp:lastModifiedBy>
  <cp:revision>70</cp:revision>
  <cp:lastPrinted>2013-02-21T21:18:00Z</cp:lastPrinted>
  <dcterms:created xsi:type="dcterms:W3CDTF">2017-06-16T11:55:00Z</dcterms:created>
  <dcterms:modified xsi:type="dcterms:W3CDTF">2017-06-16T12:15:00Z</dcterms:modified>
</cp:coreProperties>
</file>